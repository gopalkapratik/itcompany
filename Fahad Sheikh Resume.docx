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C1300" w14:textId="7593CAF6" w:rsidR="009C2411" w:rsidRDefault="009C2411" w:rsidP="009C2411"/>
    <w:tbl>
      <w:tblPr>
        <w:tblW w:w="0" w:type="auto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260"/>
        <w:gridCol w:w="270"/>
        <w:gridCol w:w="270"/>
        <w:gridCol w:w="180"/>
        <w:gridCol w:w="3060"/>
        <w:gridCol w:w="270"/>
        <w:gridCol w:w="4770"/>
      </w:tblGrid>
      <w:tr w:rsidR="0045279A" w:rsidRPr="0045279A" w14:paraId="420F8EAA" w14:textId="77777777" w:rsidTr="00B222DE">
        <w:trPr>
          <w:trHeight w:val="2880"/>
        </w:trPr>
        <w:tc>
          <w:tcPr>
            <w:tcW w:w="10080" w:type="dxa"/>
            <w:gridSpan w:val="7"/>
          </w:tcPr>
          <w:p w14:paraId="36E14B38" w14:textId="2420AC56" w:rsidR="0045279A" w:rsidRPr="0045279A" w:rsidRDefault="0045279A" w:rsidP="0045279A">
            <w:pPr>
              <w:pStyle w:val="Title"/>
              <w:spacing w:after="0"/>
              <w:jc w:val="center"/>
              <w:rPr>
                <w:color w:val="auto"/>
              </w:rPr>
            </w:pPr>
            <w:r>
              <w:rPr>
                <w:color w:val="auto"/>
              </w:rPr>
              <w:t>Fahad Sheikh</w:t>
            </w:r>
          </w:p>
          <w:p w14:paraId="7C0F6401" w14:textId="36F754C0" w:rsidR="0045279A" w:rsidRDefault="0045279A" w:rsidP="0045279A">
            <w:pPr>
              <w:pStyle w:val="Subtitle"/>
              <w:jc w:val="center"/>
              <w:rPr>
                <w:color w:val="auto"/>
              </w:rPr>
            </w:pPr>
            <w:r>
              <w:rPr>
                <w:color w:val="auto"/>
              </w:rPr>
              <w:t>Nadiad, Gujarat</w:t>
            </w:r>
            <w:r w:rsidRPr="0045279A">
              <w:rPr>
                <w:color w:val="auto"/>
              </w:rPr>
              <w:t xml:space="preserve"> | </w:t>
            </w:r>
            <w:r>
              <w:rPr>
                <w:color w:val="auto"/>
              </w:rPr>
              <w:t>+91 7573999616</w:t>
            </w:r>
            <w:r w:rsidRPr="0045279A">
              <w:rPr>
                <w:color w:val="auto"/>
              </w:rPr>
              <w:t xml:space="preserve"> | </w:t>
            </w:r>
            <w:r>
              <w:rPr>
                <w:color w:val="auto"/>
              </w:rPr>
              <w:t>fahadshaikh11599@gmail.com</w:t>
            </w:r>
            <w:r w:rsidRPr="0045279A">
              <w:rPr>
                <w:color w:val="auto"/>
              </w:rPr>
              <w:t xml:space="preserve"> </w:t>
            </w:r>
          </w:p>
          <w:p w14:paraId="10885C2D" w14:textId="77777777" w:rsidR="00975AAA" w:rsidRPr="00975AAA" w:rsidRDefault="00975AAA" w:rsidP="00975AAA"/>
          <w:p w14:paraId="63B800E7" w14:textId="77777777" w:rsidR="0045279A" w:rsidRPr="00975AAA" w:rsidRDefault="0045279A" w:rsidP="0045279A">
            <w:pPr>
              <w:jc w:val="both"/>
              <w:rPr>
                <w:sz w:val="24"/>
                <w:szCs w:val="24"/>
              </w:rPr>
            </w:pPr>
            <w:r w:rsidRPr="00975AAA">
              <w:rPr>
                <w:sz w:val="24"/>
                <w:szCs w:val="24"/>
              </w:rPr>
              <w:t>Power Pages Developer with 2.5+ years of experience designing, customizing, and deploying secure, scalable business portals using Power Pages, Dataverse, and Power Automate. Skilled in building responsive UIs, configuring web roles &amp; authentication, and integrating Power Platform solutions with external APIs. Adept at implementing workflows, customizing Dataverse schemas, and improving portal performance and user experience. Strong collaborator with experience working in Agile environments.</w:t>
            </w:r>
          </w:p>
          <w:p w14:paraId="509A31AA" w14:textId="77777777" w:rsidR="0045279A" w:rsidRDefault="0045279A" w:rsidP="0045279A">
            <w:pPr>
              <w:jc w:val="both"/>
              <w:rPr>
                <w:color w:val="auto"/>
              </w:rPr>
            </w:pPr>
          </w:p>
          <w:p w14:paraId="6BEC20C8" w14:textId="77777777" w:rsidR="00975AAA" w:rsidRDefault="00975AAA" w:rsidP="0045279A">
            <w:pPr>
              <w:jc w:val="both"/>
              <w:rPr>
                <w:color w:val="auto"/>
              </w:rPr>
            </w:pPr>
          </w:p>
          <w:p w14:paraId="757C7132" w14:textId="00915D98" w:rsidR="00975AAA" w:rsidRPr="0045279A" w:rsidRDefault="00975AAA" w:rsidP="0045279A">
            <w:pPr>
              <w:jc w:val="both"/>
              <w:rPr>
                <w:color w:val="auto"/>
              </w:rPr>
            </w:pPr>
          </w:p>
        </w:tc>
      </w:tr>
      <w:tr w:rsidR="0045279A" w:rsidRPr="0045279A" w14:paraId="732C72BC" w14:textId="77777777" w:rsidTr="0045279A">
        <w:trPr>
          <w:trHeight w:val="900"/>
        </w:trPr>
        <w:tc>
          <w:tcPr>
            <w:tcW w:w="10080" w:type="dxa"/>
            <w:gridSpan w:val="7"/>
          </w:tcPr>
          <w:p w14:paraId="69E0E134" w14:textId="77777777" w:rsidR="00667329" w:rsidRPr="0045279A" w:rsidRDefault="00975AAA" w:rsidP="00667329">
            <w:pPr>
              <w:pStyle w:val="Heading1"/>
              <w:rPr>
                <w:color w:val="auto"/>
              </w:rPr>
            </w:pPr>
            <w:sdt>
              <w:sdtPr>
                <w:rPr>
                  <w:color w:val="auto"/>
                </w:rPr>
                <w:id w:val="-1983300934"/>
                <w:placeholder>
                  <w:docPart w:val="F8193D22A832450E8A861F1A1E2A2312"/>
                </w:placeholder>
                <w:temporary/>
                <w:showingPlcHdr/>
                <w15:appearance w15:val="hidden"/>
              </w:sdtPr>
              <w:sdtEndPr/>
              <w:sdtContent>
                <w:r w:rsidR="00667329" w:rsidRPr="0045279A">
                  <w:rPr>
                    <w:color w:val="auto"/>
                  </w:rPr>
                  <w:t>Experience</w:t>
                </w:r>
              </w:sdtContent>
            </w:sdt>
          </w:p>
        </w:tc>
      </w:tr>
      <w:tr w:rsidR="0045279A" w:rsidRPr="0045279A" w14:paraId="38B0F24D" w14:textId="77777777" w:rsidTr="0045279A">
        <w:trPr>
          <w:trHeight w:val="80"/>
        </w:trPr>
        <w:tc>
          <w:tcPr>
            <w:tcW w:w="1260" w:type="dxa"/>
            <w:vMerge w:val="restart"/>
          </w:tcPr>
          <w:p w14:paraId="4038A12E" w14:textId="3BDF1A76" w:rsidR="0045279A" w:rsidRDefault="0045279A" w:rsidP="00667329">
            <w:pPr>
              <w:pStyle w:val="Heading3"/>
              <w:rPr>
                <w:color w:val="auto"/>
              </w:rPr>
            </w:pPr>
            <w:r>
              <w:rPr>
                <w:color w:val="auto"/>
              </w:rPr>
              <w:t xml:space="preserve">may 2023 – </w:t>
            </w:r>
          </w:p>
          <w:p w14:paraId="0B3A9741" w14:textId="41E4F2DE" w:rsidR="00667329" w:rsidRPr="0045279A" w:rsidRDefault="0045279A" w:rsidP="00667329">
            <w:pPr>
              <w:pStyle w:val="Heading3"/>
              <w:rPr>
                <w:color w:val="auto"/>
              </w:rPr>
            </w:pPr>
            <w:r>
              <w:rPr>
                <w:color w:val="auto"/>
              </w:rPr>
              <w:t>present</w:t>
            </w:r>
            <w:r w:rsidR="00667329" w:rsidRPr="0045279A">
              <w:rPr>
                <w:color w:val="auto"/>
              </w:rPr>
              <w:t xml:space="preserve"> </w:t>
            </w:r>
          </w:p>
          <w:p w14:paraId="61C93CF4" w14:textId="77777777" w:rsidR="00667329" w:rsidRPr="0045279A" w:rsidRDefault="00667329" w:rsidP="00EA62A2">
            <w:pPr>
              <w:rPr>
                <w:color w:val="auto"/>
              </w:rPr>
            </w:pPr>
          </w:p>
        </w:tc>
        <w:tc>
          <w:tcPr>
            <w:tcW w:w="540" w:type="dxa"/>
            <w:gridSpan w:val="2"/>
          </w:tcPr>
          <w:p w14:paraId="00343A28" w14:textId="77777777" w:rsidR="00667329" w:rsidRPr="0045279A" w:rsidRDefault="00667329" w:rsidP="00FC6625">
            <w:pPr>
              <w:jc w:val="center"/>
              <w:rPr>
                <w:color w:val="auto"/>
              </w:rPr>
            </w:pPr>
            <w:r w:rsidRPr="0045279A">
              <w:rPr>
                <w:noProof/>
                <w:color w:val="auto"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14BCE7DA" wp14:editId="5C801293">
                      <wp:extent cx="137160" cy="137160"/>
                      <wp:effectExtent l="19050" t="19050" r="15240" b="15240"/>
                      <wp:docPr id="1225056726" name="Oval 1" descr="Decorativ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CFB"/>
                              </a:solidFill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39D2DD44" id="Oval 1" o:spid="_x0000_s1026" alt="Decorative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" fillcolor="#fffcfb" strokecolor="black [3213]" strokeweight="2.25pt">
                      <v:stroke joinstyle="miter"/>
                      <v:path arrowok="t"/>
                      <o:lock v:ext="edit" aspectratio="t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180" w:type="dxa"/>
          </w:tcPr>
          <w:p w14:paraId="6EA7B804" w14:textId="77777777" w:rsidR="00667329" w:rsidRPr="0045279A" w:rsidRDefault="00667329" w:rsidP="00667329">
            <w:pPr>
              <w:rPr>
                <w:color w:val="auto"/>
              </w:rPr>
            </w:pPr>
          </w:p>
        </w:tc>
        <w:tc>
          <w:tcPr>
            <w:tcW w:w="8100" w:type="dxa"/>
            <w:gridSpan w:val="3"/>
            <w:vMerge w:val="restart"/>
          </w:tcPr>
          <w:p w14:paraId="334B6718" w14:textId="5EA08BA9" w:rsidR="00667329" w:rsidRPr="0045279A" w:rsidRDefault="0045279A" w:rsidP="00667329">
            <w:pPr>
              <w:pStyle w:val="Heading2"/>
              <w:rPr>
                <w:color w:val="auto"/>
              </w:rPr>
            </w:pPr>
            <w:r>
              <w:rPr>
                <w:color w:val="auto"/>
              </w:rPr>
              <w:t>Application Developer</w:t>
            </w:r>
          </w:p>
          <w:p w14:paraId="7CBA104F" w14:textId="50AEDB37" w:rsidR="0045279A" w:rsidRPr="0045279A" w:rsidRDefault="0045279A" w:rsidP="0045279A">
            <w:pPr>
              <w:rPr>
                <w:color w:val="auto"/>
              </w:rPr>
            </w:pPr>
            <w:r w:rsidRPr="0045279A">
              <w:rPr>
                <w:color w:val="auto"/>
              </w:rPr>
              <w:t>Developed and customized multiple Power Pages portals for business-facing and customer-facing use cases using Dataverse, Liquid, JavaScript, and custom web templates.</w:t>
            </w:r>
          </w:p>
          <w:p w14:paraId="091092F9" w14:textId="77777777" w:rsidR="0045279A" w:rsidRPr="0045279A" w:rsidRDefault="0045279A" w:rsidP="0045279A">
            <w:pPr>
              <w:rPr>
                <w:color w:val="auto"/>
              </w:rPr>
            </w:pPr>
          </w:p>
          <w:p w14:paraId="5BE32010" w14:textId="77777777" w:rsidR="0045279A" w:rsidRPr="0045279A" w:rsidRDefault="0045279A" w:rsidP="0045279A">
            <w:pPr>
              <w:rPr>
                <w:color w:val="auto"/>
              </w:rPr>
            </w:pPr>
            <w:r w:rsidRPr="0045279A">
              <w:rPr>
                <w:color w:val="auto"/>
              </w:rPr>
              <w:t>Designed and configured Dataverse tables, forms, and relationships to support portal functionalities.</w:t>
            </w:r>
          </w:p>
          <w:p w14:paraId="3351FC33" w14:textId="77777777" w:rsidR="0045279A" w:rsidRPr="0045279A" w:rsidRDefault="0045279A" w:rsidP="0045279A">
            <w:pPr>
              <w:rPr>
                <w:color w:val="auto"/>
              </w:rPr>
            </w:pPr>
          </w:p>
          <w:p w14:paraId="6B450A10" w14:textId="77777777" w:rsidR="0045279A" w:rsidRPr="0045279A" w:rsidRDefault="0045279A" w:rsidP="0045279A">
            <w:pPr>
              <w:rPr>
                <w:color w:val="auto"/>
              </w:rPr>
            </w:pPr>
            <w:r w:rsidRPr="0045279A">
              <w:rPr>
                <w:color w:val="auto"/>
              </w:rPr>
              <w:t>Built automated business workflows using Power Automate for email notifications, approvals, validations, and data synchronization.</w:t>
            </w:r>
          </w:p>
          <w:p w14:paraId="52A00A56" w14:textId="77777777" w:rsidR="0045279A" w:rsidRPr="0045279A" w:rsidRDefault="0045279A" w:rsidP="0045279A">
            <w:pPr>
              <w:rPr>
                <w:color w:val="auto"/>
              </w:rPr>
            </w:pPr>
          </w:p>
          <w:p w14:paraId="60B96F44" w14:textId="77777777" w:rsidR="0045279A" w:rsidRPr="0045279A" w:rsidRDefault="0045279A" w:rsidP="0045279A">
            <w:pPr>
              <w:rPr>
                <w:color w:val="auto"/>
              </w:rPr>
            </w:pPr>
            <w:r w:rsidRPr="0045279A">
              <w:rPr>
                <w:color w:val="auto"/>
              </w:rPr>
              <w:t>Implemented secure authentication and authorization using web roles, table permissions, Azure AD B2C, and custom access logic.</w:t>
            </w:r>
          </w:p>
          <w:p w14:paraId="44EE5E5E" w14:textId="77777777" w:rsidR="0045279A" w:rsidRPr="0045279A" w:rsidRDefault="0045279A" w:rsidP="0045279A">
            <w:pPr>
              <w:rPr>
                <w:color w:val="auto"/>
              </w:rPr>
            </w:pPr>
          </w:p>
          <w:p w14:paraId="07A70DC0" w14:textId="77777777" w:rsidR="0045279A" w:rsidRPr="0045279A" w:rsidRDefault="0045279A" w:rsidP="0045279A">
            <w:pPr>
              <w:rPr>
                <w:color w:val="auto"/>
              </w:rPr>
            </w:pPr>
            <w:r w:rsidRPr="0045279A">
              <w:rPr>
                <w:color w:val="auto"/>
              </w:rPr>
              <w:t>Customized portal UI using HTML, CSS, and JavaScript to build responsive, user-friendly page layouts.</w:t>
            </w:r>
          </w:p>
          <w:p w14:paraId="2EC72ACF" w14:textId="77777777" w:rsidR="0045279A" w:rsidRPr="0045279A" w:rsidRDefault="0045279A" w:rsidP="0045279A">
            <w:pPr>
              <w:rPr>
                <w:color w:val="auto"/>
              </w:rPr>
            </w:pPr>
          </w:p>
          <w:p w14:paraId="29C2198C" w14:textId="77777777" w:rsidR="0045279A" w:rsidRPr="0045279A" w:rsidRDefault="0045279A" w:rsidP="0045279A">
            <w:pPr>
              <w:rPr>
                <w:color w:val="auto"/>
              </w:rPr>
            </w:pPr>
            <w:r w:rsidRPr="0045279A">
              <w:rPr>
                <w:color w:val="auto"/>
              </w:rPr>
              <w:t>Integrated external systems and REST APIs into Power Pages for real-time data updates and form submissions.</w:t>
            </w:r>
          </w:p>
          <w:p w14:paraId="165ADB3D" w14:textId="77777777" w:rsidR="0045279A" w:rsidRPr="0045279A" w:rsidRDefault="0045279A" w:rsidP="0045279A">
            <w:pPr>
              <w:rPr>
                <w:color w:val="auto"/>
              </w:rPr>
            </w:pPr>
          </w:p>
          <w:p w14:paraId="369982A9" w14:textId="77777777" w:rsidR="0045279A" w:rsidRPr="0045279A" w:rsidRDefault="0045279A" w:rsidP="0045279A">
            <w:pPr>
              <w:rPr>
                <w:color w:val="auto"/>
              </w:rPr>
            </w:pPr>
            <w:r w:rsidRPr="0045279A">
              <w:rPr>
                <w:color w:val="auto"/>
              </w:rPr>
              <w:t>Conducted portal performance optimizations, reducing load times by improving query logic and minimizing unused components.</w:t>
            </w:r>
          </w:p>
          <w:p w14:paraId="3A365C85" w14:textId="77777777" w:rsidR="0045279A" w:rsidRPr="0045279A" w:rsidRDefault="0045279A" w:rsidP="0045279A">
            <w:pPr>
              <w:rPr>
                <w:color w:val="auto"/>
              </w:rPr>
            </w:pPr>
          </w:p>
          <w:p w14:paraId="52882CF6" w14:textId="77777777" w:rsidR="0045279A" w:rsidRPr="0045279A" w:rsidRDefault="0045279A" w:rsidP="0045279A">
            <w:pPr>
              <w:rPr>
                <w:color w:val="auto"/>
              </w:rPr>
            </w:pPr>
            <w:r w:rsidRPr="0045279A">
              <w:rPr>
                <w:color w:val="auto"/>
              </w:rPr>
              <w:t>Collaborated with stakeholders to understand business processes, translate requirements into technical designs, and deliver high-quality solutions.</w:t>
            </w:r>
          </w:p>
          <w:p w14:paraId="4D31C09E" w14:textId="77777777" w:rsidR="0045279A" w:rsidRPr="0045279A" w:rsidRDefault="0045279A" w:rsidP="0045279A">
            <w:pPr>
              <w:rPr>
                <w:color w:val="auto"/>
              </w:rPr>
            </w:pPr>
          </w:p>
          <w:p w14:paraId="30BDF21E" w14:textId="77777777" w:rsidR="00667329" w:rsidRDefault="0045279A" w:rsidP="0045279A">
            <w:pPr>
              <w:rPr>
                <w:color w:val="auto"/>
              </w:rPr>
            </w:pPr>
            <w:r w:rsidRPr="0045279A">
              <w:rPr>
                <w:color w:val="auto"/>
              </w:rPr>
              <w:t>Worked within Agile/Scrum teams to deliver incremental enhancements and support ongoing portal improvements.</w:t>
            </w:r>
          </w:p>
          <w:p w14:paraId="1C9E9F7E" w14:textId="77777777" w:rsidR="00975AAA" w:rsidRDefault="00975AAA" w:rsidP="0045279A">
            <w:pPr>
              <w:rPr>
                <w:color w:val="auto"/>
              </w:rPr>
            </w:pPr>
          </w:p>
          <w:p w14:paraId="47C66E3F" w14:textId="77777777" w:rsidR="00975AAA" w:rsidRPr="00975AAA" w:rsidRDefault="00975AAA" w:rsidP="00975AAA">
            <w:pPr>
              <w:rPr>
                <w:color w:val="auto"/>
              </w:rPr>
            </w:pPr>
            <w:r w:rsidRPr="00975AAA">
              <w:rPr>
                <w:color w:val="auto"/>
              </w:rPr>
              <w:t>Implemented end-to-end ALM using Power Platform Pipelines for automated solution deployment across Dev, Test, and Prod environments.</w:t>
            </w:r>
          </w:p>
          <w:p w14:paraId="228039AF" w14:textId="77777777" w:rsidR="00975AAA" w:rsidRPr="00975AAA" w:rsidRDefault="00975AAA" w:rsidP="00975AAA">
            <w:pPr>
              <w:rPr>
                <w:color w:val="auto"/>
              </w:rPr>
            </w:pPr>
          </w:p>
          <w:p w14:paraId="5C3F0E0A" w14:textId="2C31BD66" w:rsidR="00975AAA" w:rsidRDefault="00975AAA" w:rsidP="00975AAA">
            <w:pPr>
              <w:rPr>
                <w:color w:val="auto"/>
              </w:rPr>
            </w:pPr>
            <w:r w:rsidRPr="00975AAA">
              <w:rPr>
                <w:color w:val="auto"/>
              </w:rPr>
              <w:t>Managed unpacking, packing, versioning, and deployment of solutions using Power Platform Pipelines for consistent and error-free releases.</w:t>
            </w:r>
          </w:p>
          <w:p w14:paraId="28B1665E" w14:textId="2920216B" w:rsidR="0045279A" w:rsidRPr="0045279A" w:rsidRDefault="0045279A" w:rsidP="0045279A">
            <w:pPr>
              <w:rPr>
                <w:color w:val="auto"/>
              </w:rPr>
            </w:pPr>
          </w:p>
        </w:tc>
      </w:tr>
      <w:tr w:rsidR="0045279A" w:rsidRPr="0045279A" w14:paraId="16919E10" w14:textId="77777777" w:rsidTr="0045279A">
        <w:trPr>
          <w:trHeight w:val="900"/>
        </w:trPr>
        <w:tc>
          <w:tcPr>
            <w:tcW w:w="1260" w:type="dxa"/>
            <w:vMerge/>
          </w:tcPr>
          <w:p w14:paraId="774C38C1" w14:textId="77777777" w:rsidR="00667329" w:rsidRPr="0045279A" w:rsidRDefault="00667329" w:rsidP="00EA62A2">
            <w:pPr>
              <w:pStyle w:val="Heading2"/>
              <w:rPr>
                <w:color w:val="auto"/>
              </w:rPr>
            </w:pPr>
          </w:p>
        </w:tc>
        <w:tc>
          <w:tcPr>
            <w:tcW w:w="270" w:type="dxa"/>
            <w:tcBorders>
              <w:right w:val="single" w:sz="18" w:space="0" w:color="BF1E00" w:themeColor="accent1"/>
            </w:tcBorders>
          </w:tcPr>
          <w:p w14:paraId="422A3A93" w14:textId="77777777" w:rsidR="00667329" w:rsidRPr="0045279A" w:rsidRDefault="00667329" w:rsidP="00EA62A2">
            <w:pPr>
              <w:rPr>
                <w:noProof/>
                <w:color w:val="auto"/>
                <w:lang w:val="en-AU" w:eastAsia="en-AU"/>
              </w:rPr>
            </w:pPr>
          </w:p>
        </w:tc>
        <w:tc>
          <w:tcPr>
            <w:tcW w:w="270" w:type="dxa"/>
            <w:tcBorders>
              <w:left w:val="single" w:sz="18" w:space="0" w:color="BF1E00" w:themeColor="accent1"/>
            </w:tcBorders>
          </w:tcPr>
          <w:p w14:paraId="6915F9FC" w14:textId="77777777" w:rsidR="00667329" w:rsidRPr="0045279A" w:rsidRDefault="00667329" w:rsidP="009C2411">
            <w:pPr>
              <w:rPr>
                <w:color w:val="auto"/>
              </w:rPr>
            </w:pPr>
          </w:p>
        </w:tc>
        <w:tc>
          <w:tcPr>
            <w:tcW w:w="180" w:type="dxa"/>
          </w:tcPr>
          <w:p w14:paraId="0B24178F" w14:textId="77777777" w:rsidR="00667329" w:rsidRPr="0045279A" w:rsidRDefault="00667329" w:rsidP="00DE759B">
            <w:pPr>
              <w:rPr>
                <w:color w:val="auto"/>
              </w:rPr>
            </w:pPr>
          </w:p>
        </w:tc>
        <w:tc>
          <w:tcPr>
            <w:tcW w:w="8100" w:type="dxa"/>
            <w:gridSpan w:val="3"/>
            <w:vMerge/>
          </w:tcPr>
          <w:p w14:paraId="02A888B8" w14:textId="77777777" w:rsidR="00667329" w:rsidRPr="0045279A" w:rsidRDefault="00667329" w:rsidP="00EA62A2">
            <w:pPr>
              <w:pStyle w:val="Heading2"/>
              <w:rPr>
                <w:color w:val="auto"/>
              </w:rPr>
            </w:pPr>
          </w:p>
        </w:tc>
      </w:tr>
      <w:tr w:rsidR="0045279A" w:rsidRPr="0045279A" w14:paraId="63B83C72" w14:textId="77777777" w:rsidTr="0045279A">
        <w:trPr>
          <w:trHeight w:val="783"/>
        </w:trPr>
        <w:tc>
          <w:tcPr>
            <w:tcW w:w="1260" w:type="dxa"/>
            <w:vMerge/>
          </w:tcPr>
          <w:p w14:paraId="3D10E815" w14:textId="77777777" w:rsidR="00667329" w:rsidRPr="0045279A" w:rsidRDefault="00667329" w:rsidP="00667329">
            <w:pPr>
              <w:pStyle w:val="Heading3"/>
              <w:rPr>
                <w:color w:val="auto"/>
              </w:rPr>
            </w:pPr>
          </w:p>
        </w:tc>
        <w:tc>
          <w:tcPr>
            <w:tcW w:w="270" w:type="dxa"/>
            <w:tcBorders>
              <w:right w:val="single" w:sz="18" w:space="0" w:color="BF1E00" w:themeColor="accent1"/>
            </w:tcBorders>
          </w:tcPr>
          <w:p w14:paraId="4CA43F4D" w14:textId="77777777" w:rsidR="00667329" w:rsidRPr="0045279A" w:rsidRDefault="00667329" w:rsidP="00EA62A2">
            <w:pPr>
              <w:rPr>
                <w:noProof/>
                <w:color w:val="auto"/>
                <w:lang w:val="en-AU" w:eastAsia="en-AU"/>
              </w:rPr>
            </w:pPr>
          </w:p>
        </w:tc>
        <w:tc>
          <w:tcPr>
            <w:tcW w:w="270" w:type="dxa"/>
            <w:tcBorders>
              <w:left w:val="single" w:sz="18" w:space="0" w:color="BF1E00" w:themeColor="accent1"/>
            </w:tcBorders>
          </w:tcPr>
          <w:p w14:paraId="541D465C" w14:textId="77777777" w:rsidR="00667329" w:rsidRPr="0045279A" w:rsidRDefault="00667329" w:rsidP="009C2411">
            <w:pPr>
              <w:rPr>
                <w:color w:val="auto"/>
              </w:rPr>
            </w:pPr>
          </w:p>
        </w:tc>
        <w:tc>
          <w:tcPr>
            <w:tcW w:w="180" w:type="dxa"/>
          </w:tcPr>
          <w:p w14:paraId="02212C04" w14:textId="77777777" w:rsidR="00667329" w:rsidRPr="0045279A" w:rsidRDefault="00667329" w:rsidP="00DE759B">
            <w:pPr>
              <w:rPr>
                <w:color w:val="auto"/>
              </w:rPr>
            </w:pPr>
          </w:p>
        </w:tc>
        <w:tc>
          <w:tcPr>
            <w:tcW w:w="8100" w:type="dxa"/>
            <w:gridSpan w:val="3"/>
            <w:vMerge/>
          </w:tcPr>
          <w:p w14:paraId="4DA23AD8" w14:textId="77777777" w:rsidR="00667329" w:rsidRPr="0045279A" w:rsidRDefault="00667329" w:rsidP="00EA62A2">
            <w:pPr>
              <w:pStyle w:val="Heading2"/>
              <w:rPr>
                <w:color w:val="auto"/>
              </w:rPr>
            </w:pPr>
          </w:p>
        </w:tc>
      </w:tr>
      <w:tr w:rsidR="0045279A" w:rsidRPr="0045279A" w14:paraId="7EE42A6C" w14:textId="77777777" w:rsidTr="0045279A">
        <w:trPr>
          <w:trHeight w:val="720"/>
        </w:trPr>
        <w:tc>
          <w:tcPr>
            <w:tcW w:w="10080" w:type="dxa"/>
            <w:gridSpan w:val="7"/>
          </w:tcPr>
          <w:p w14:paraId="2DF3D94D" w14:textId="77777777" w:rsidR="00AD0D32" w:rsidRPr="0045279A" w:rsidRDefault="00AD0D32" w:rsidP="00AD0D32">
            <w:pPr>
              <w:rPr>
                <w:color w:val="auto"/>
              </w:rPr>
            </w:pPr>
          </w:p>
        </w:tc>
      </w:tr>
      <w:tr w:rsidR="0045279A" w:rsidRPr="0045279A" w14:paraId="33574D54" w14:textId="77777777" w:rsidTr="0045279A">
        <w:trPr>
          <w:trHeight w:val="907"/>
        </w:trPr>
        <w:tc>
          <w:tcPr>
            <w:tcW w:w="10080" w:type="dxa"/>
            <w:gridSpan w:val="7"/>
          </w:tcPr>
          <w:p w14:paraId="123C6E11" w14:textId="77777777" w:rsidR="00667329" w:rsidRPr="0045279A" w:rsidRDefault="00975AAA" w:rsidP="00AD0D32">
            <w:pPr>
              <w:pStyle w:val="Heading1"/>
              <w:rPr>
                <w:rFonts w:ascii="Gill Sans MT" w:eastAsiaTheme="minorHAnsi" w:hAnsi="Gill Sans MT" w:cstheme="minorBidi"/>
                <w:caps w:val="0"/>
                <w:color w:val="auto"/>
                <w:spacing w:val="0"/>
                <w:sz w:val="20"/>
                <w:szCs w:val="22"/>
              </w:rPr>
            </w:pPr>
            <w:sdt>
              <w:sdtPr>
                <w:rPr>
                  <w:color w:val="auto"/>
                </w:rPr>
                <w:id w:val="-1908763273"/>
                <w:placeholder>
                  <w:docPart w:val="AF7351EC9C624A15B9AD12F3D4CCFBE8"/>
                </w:placeholder>
                <w:temporary/>
                <w:showingPlcHdr/>
                <w15:appearance w15:val="hidden"/>
              </w:sdtPr>
              <w:sdtEndPr/>
              <w:sdtContent>
                <w:r w:rsidR="00667329" w:rsidRPr="0045279A">
                  <w:rPr>
                    <w:color w:val="auto"/>
                  </w:rPr>
                  <w:t>Education</w:t>
                </w:r>
              </w:sdtContent>
            </w:sdt>
          </w:p>
        </w:tc>
      </w:tr>
      <w:tr w:rsidR="0045279A" w:rsidRPr="0045279A" w14:paraId="6C4F265D" w14:textId="77777777" w:rsidTr="0045279A">
        <w:trPr>
          <w:trHeight w:val="270"/>
        </w:trPr>
        <w:tc>
          <w:tcPr>
            <w:tcW w:w="1260" w:type="dxa"/>
            <w:vMerge w:val="restart"/>
          </w:tcPr>
          <w:p w14:paraId="373E7079" w14:textId="7933C9AE" w:rsidR="00313CEB" w:rsidRPr="0045279A" w:rsidRDefault="004374D2" w:rsidP="00DE759B">
            <w:pPr>
              <w:pStyle w:val="Heading3"/>
              <w:rPr>
                <w:color w:val="auto"/>
              </w:rPr>
            </w:pPr>
            <w:r>
              <w:rPr>
                <w:color w:val="auto"/>
              </w:rPr>
              <w:t>Sept 2020</w:t>
            </w:r>
          </w:p>
        </w:tc>
        <w:tc>
          <w:tcPr>
            <w:tcW w:w="540" w:type="dxa"/>
            <w:gridSpan w:val="2"/>
          </w:tcPr>
          <w:p w14:paraId="716DAD71" w14:textId="77777777" w:rsidR="00313CEB" w:rsidRPr="0045279A" w:rsidRDefault="00313CEB" w:rsidP="00667329">
            <w:pPr>
              <w:jc w:val="center"/>
              <w:rPr>
                <w:color w:val="auto"/>
              </w:rPr>
            </w:pPr>
            <w:r w:rsidRPr="0045279A">
              <w:rPr>
                <w:noProof/>
                <w:color w:val="auto"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341CBB01" wp14:editId="37790A20">
                      <wp:extent cx="137160" cy="137160"/>
                      <wp:effectExtent l="19050" t="19050" r="15240" b="15240"/>
                      <wp:docPr id="2" name="Oval 2" descr="Decorativ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CFB"/>
                              </a:solidFill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127BAFC7" id="Oval 2" o:spid="_x0000_s1026" alt="Decorative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" fillcolor="#fffcfb" strokecolor="black [3213]" strokeweight="2.25pt">
                      <v:stroke joinstyle="miter"/>
                      <v:path arrowok="t"/>
                      <o:lock v:ext="edit" aspectratio="t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180" w:type="dxa"/>
          </w:tcPr>
          <w:p w14:paraId="17A3BFF0" w14:textId="77777777" w:rsidR="00313CEB" w:rsidRPr="0045279A" w:rsidRDefault="00313CEB" w:rsidP="00667329">
            <w:pPr>
              <w:rPr>
                <w:color w:val="auto"/>
              </w:rPr>
            </w:pPr>
          </w:p>
        </w:tc>
        <w:tc>
          <w:tcPr>
            <w:tcW w:w="8100" w:type="dxa"/>
            <w:gridSpan w:val="3"/>
            <w:vMerge w:val="restart"/>
          </w:tcPr>
          <w:p w14:paraId="000725A5" w14:textId="0FC87A3F" w:rsidR="00313CEB" w:rsidRPr="0045279A" w:rsidRDefault="004374D2" w:rsidP="00667329">
            <w:pPr>
              <w:pStyle w:val="Heading2"/>
              <w:rPr>
                <w:color w:val="auto"/>
              </w:rPr>
            </w:pPr>
            <w:r>
              <w:rPr>
                <w:color w:val="auto"/>
              </w:rPr>
              <w:t>KNowledge Institute of technology and engineering</w:t>
            </w:r>
          </w:p>
          <w:p w14:paraId="2D3BDB0C" w14:textId="7188FC7C" w:rsidR="00313CEB" w:rsidRPr="0045279A" w:rsidRDefault="004374D2" w:rsidP="00457AA3">
            <w:pPr>
              <w:rPr>
                <w:color w:val="auto"/>
              </w:rPr>
            </w:pPr>
            <w:r>
              <w:rPr>
                <w:color w:val="auto"/>
              </w:rPr>
              <w:t>Bachelor of Engineering in Information Technology</w:t>
            </w:r>
            <w:r w:rsidR="00457AA3" w:rsidRPr="0045279A">
              <w:rPr>
                <w:color w:val="auto"/>
              </w:rPr>
              <w:t xml:space="preserve"> </w:t>
            </w:r>
          </w:p>
        </w:tc>
      </w:tr>
      <w:tr w:rsidR="0045279A" w:rsidRPr="0045279A" w14:paraId="36332B3A" w14:textId="77777777" w:rsidTr="0045279A">
        <w:trPr>
          <w:trHeight w:val="783"/>
        </w:trPr>
        <w:tc>
          <w:tcPr>
            <w:tcW w:w="1260" w:type="dxa"/>
            <w:vMerge/>
          </w:tcPr>
          <w:p w14:paraId="337F9E72" w14:textId="77777777" w:rsidR="00313CEB" w:rsidRPr="0045279A" w:rsidRDefault="00313CEB" w:rsidP="00DE759B">
            <w:pPr>
              <w:pStyle w:val="Heading3"/>
              <w:rPr>
                <w:color w:val="auto"/>
              </w:rPr>
            </w:pPr>
          </w:p>
        </w:tc>
        <w:tc>
          <w:tcPr>
            <w:tcW w:w="270" w:type="dxa"/>
            <w:tcBorders>
              <w:right w:val="single" w:sz="18" w:space="0" w:color="BF1E00" w:themeColor="accent1"/>
            </w:tcBorders>
          </w:tcPr>
          <w:p w14:paraId="41EE3B2E" w14:textId="77777777" w:rsidR="00313CEB" w:rsidRPr="0045279A" w:rsidRDefault="00313CEB" w:rsidP="00EA62A2">
            <w:pPr>
              <w:rPr>
                <w:noProof/>
                <w:color w:val="auto"/>
                <w:lang w:val="en-AU" w:eastAsia="en-AU"/>
              </w:rPr>
            </w:pPr>
          </w:p>
        </w:tc>
        <w:tc>
          <w:tcPr>
            <w:tcW w:w="270" w:type="dxa"/>
            <w:tcBorders>
              <w:left w:val="single" w:sz="18" w:space="0" w:color="BF1E00" w:themeColor="accent1"/>
            </w:tcBorders>
          </w:tcPr>
          <w:p w14:paraId="6B611D4A" w14:textId="77777777" w:rsidR="00313CEB" w:rsidRPr="0045279A" w:rsidRDefault="00313CEB" w:rsidP="009C2411">
            <w:pPr>
              <w:rPr>
                <w:color w:val="auto"/>
              </w:rPr>
            </w:pPr>
          </w:p>
        </w:tc>
        <w:tc>
          <w:tcPr>
            <w:tcW w:w="180" w:type="dxa"/>
          </w:tcPr>
          <w:p w14:paraId="07AD87F6" w14:textId="77777777" w:rsidR="00313CEB" w:rsidRPr="0045279A" w:rsidRDefault="00313CEB" w:rsidP="00DE759B">
            <w:pPr>
              <w:rPr>
                <w:color w:val="auto"/>
              </w:rPr>
            </w:pPr>
          </w:p>
        </w:tc>
        <w:tc>
          <w:tcPr>
            <w:tcW w:w="8100" w:type="dxa"/>
            <w:gridSpan w:val="3"/>
            <w:vMerge/>
          </w:tcPr>
          <w:p w14:paraId="2745A762" w14:textId="77777777" w:rsidR="00313CEB" w:rsidRPr="0045279A" w:rsidRDefault="00313CEB" w:rsidP="00DE759B">
            <w:pPr>
              <w:rPr>
                <w:color w:val="auto"/>
              </w:rPr>
            </w:pPr>
          </w:p>
        </w:tc>
      </w:tr>
      <w:tr w:rsidR="0045279A" w:rsidRPr="0045279A" w14:paraId="065ABB3E" w14:textId="77777777" w:rsidTr="0045279A">
        <w:trPr>
          <w:trHeight w:val="432"/>
        </w:trPr>
        <w:tc>
          <w:tcPr>
            <w:tcW w:w="10080" w:type="dxa"/>
            <w:gridSpan w:val="7"/>
          </w:tcPr>
          <w:p w14:paraId="7C7A995F" w14:textId="77777777" w:rsidR="00AD0D32" w:rsidRPr="0045279A" w:rsidRDefault="00AD0D32" w:rsidP="00AD0D32">
            <w:pPr>
              <w:rPr>
                <w:color w:val="auto"/>
              </w:rPr>
            </w:pPr>
          </w:p>
        </w:tc>
      </w:tr>
      <w:tr w:rsidR="0045279A" w:rsidRPr="0045279A" w14:paraId="4541F1A7" w14:textId="77777777" w:rsidTr="0045279A">
        <w:trPr>
          <w:trHeight w:val="907"/>
        </w:trPr>
        <w:tc>
          <w:tcPr>
            <w:tcW w:w="5040" w:type="dxa"/>
            <w:gridSpan w:val="5"/>
          </w:tcPr>
          <w:p w14:paraId="61CDE8F4" w14:textId="77777777" w:rsidR="006307EA" w:rsidRPr="0045279A" w:rsidRDefault="00975AAA" w:rsidP="00AD0D32">
            <w:pPr>
              <w:pStyle w:val="Heading1"/>
              <w:rPr>
                <w:color w:val="auto"/>
              </w:rPr>
            </w:pPr>
            <w:sdt>
              <w:sdtPr>
                <w:rPr>
                  <w:color w:val="auto"/>
                </w:rPr>
                <w:id w:val="-1392877668"/>
                <w:placeholder>
                  <w:docPart w:val="E8A26A967BC04B57AB274C9E3665C68F"/>
                </w:placeholder>
                <w:temporary/>
                <w:showingPlcHdr/>
                <w15:appearance w15:val="hidden"/>
              </w:sdtPr>
              <w:sdtEndPr/>
              <w:sdtContent>
                <w:r w:rsidR="006307EA" w:rsidRPr="0045279A">
                  <w:rPr>
                    <w:color w:val="auto"/>
                  </w:rPr>
                  <w:t>Skills</w:t>
                </w:r>
              </w:sdtContent>
            </w:sdt>
          </w:p>
        </w:tc>
        <w:tc>
          <w:tcPr>
            <w:tcW w:w="270" w:type="dxa"/>
          </w:tcPr>
          <w:p w14:paraId="336EB1A8" w14:textId="77777777" w:rsidR="006307EA" w:rsidRPr="0045279A" w:rsidRDefault="006307EA" w:rsidP="00AD0D32">
            <w:pPr>
              <w:rPr>
                <w:color w:val="auto"/>
              </w:rPr>
            </w:pPr>
          </w:p>
        </w:tc>
        <w:tc>
          <w:tcPr>
            <w:tcW w:w="4770" w:type="dxa"/>
          </w:tcPr>
          <w:p w14:paraId="38A24BC7" w14:textId="7A94938E" w:rsidR="006307EA" w:rsidRPr="0045279A" w:rsidRDefault="00B663E6" w:rsidP="00AD0D32">
            <w:pPr>
              <w:pStyle w:val="Heading1"/>
              <w:rPr>
                <w:color w:val="auto"/>
              </w:rPr>
            </w:pPr>
            <w:r w:rsidRPr="00B663E6">
              <w:rPr>
                <w:color w:val="auto"/>
              </w:rPr>
              <w:t>PROJECTS</w:t>
            </w:r>
          </w:p>
        </w:tc>
      </w:tr>
      <w:tr w:rsidR="0045279A" w:rsidRPr="0045279A" w14:paraId="688809C8" w14:textId="77777777" w:rsidTr="0045279A">
        <w:trPr>
          <w:trHeight w:val="783"/>
        </w:trPr>
        <w:tc>
          <w:tcPr>
            <w:tcW w:w="5040" w:type="dxa"/>
            <w:gridSpan w:val="5"/>
          </w:tcPr>
          <w:p w14:paraId="6CFF31C6" w14:textId="77777777" w:rsidR="004374D2" w:rsidRPr="004374D2" w:rsidRDefault="004374D2" w:rsidP="004374D2">
            <w:pPr>
              <w:pStyle w:val="Heading3"/>
              <w:rPr>
                <w:color w:val="auto"/>
                <w:szCs w:val="27"/>
              </w:rPr>
            </w:pPr>
            <w:r w:rsidRPr="004374D2">
              <w:rPr>
                <w:rStyle w:val="Strong"/>
                <w:color w:val="auto"/>
              </w:rPr>
              <w:t>Power Platform &amp; Portal Development</w:t>
            </w:r>
          </w:p>
          <w:p w14:paraId="15256222" w14:textId="77777777" w:rsidR="004374D2" w:rsidRPr="00975AAA" w:rsidRDefault="004374D2" w:rsidP="004374D2">
            <w:pPr>
              <w:pStyle w:val="NormalWeb"/>
              <w:numPr>
                <w:ilvl w:val="0"/>
                <w:numId w:val="3"/>
              </w:numPr>
              <w:rPr>
                <w:rFonts w:asciiTheme="minorHAnsi" w:hAnsiTheme="minorHAnsi"/>
                <w:sz w:val="22"/>
                <w:szCs w:val="22"/>
              </w:rPr>
            </w:pPr>
            <w:r w:rsidRPr="00975AAA">
              <w:rPr>
                <w:rFonts w:asciiTheme="minorHAnsi" w:hAnsiTheme="minorHAnsi"/>
                <w:sz w:val="22"/>
                <w:szCs w:val="22"/>
              </w:rPr>
              <w:t>Power Pages (Portal Studio &amp; Management)</w:t>
            </w:r>
          </w:p>
          <w:p w14:paraId="563266BA" w14:textId="77777777" w:rsidR="004374D2" w:rsidRPr="00975AAA" w:rsidRDefault="004374D2" w:rsidP="004374D2">
            <w:pPr>
              <w:pStyle w:val="NormalWeb"/>
              <w:numPr>
                <w:ilvl w:val="0"/>
                <w:numId w:val="3"/>
              </w:numPr>
              <w:rPr>
                <w:rFonts w:asciiTheme="minorHAnsi" w:hAnsiTheme="minorHAnsi"/>
                <w:sz w:val="22"/>
                <w:szCs w:val="22"/>
              </w:rPr>
            </w:pPr>
            <w:r w:rsidRPr="00975AAA">
              <w:rPr>
                <w:rFonts w:asciiTheme="minorHAnsi" w:hAnsiTheme="minorHAnsi"/>
                <w:sz w:val="22"/>
                <w:szCs w:val="22"/>
              </w:rPr>
              <w:t>Dataverse Tables, Forms, Views</w:t>
            </w:r>
          </w:p>
          <w:p w14:paraId="669BC622" w14:textId="77777777" w:rsidR="004374D2" w:rsidRPr="00975AAA" w:rsidRDefault="004374D2" w:rsidP="004374D2">
            <w:pPr>
              <w:pStyle w:val="NormalWeb"/>
              <w:numPr>
                <w:ilvl w:val="0"/>
                <w:numId w:val="3"/>
              </w:numPr>
              <w:rPr>
                <w:rFonts w:asciiTheme="minorHAnsi" w:hAnsiTheme="minorHAnsi"/>
                <w:sz w:val="22"/>
                <w:szCs w:val="22"/>
              </w:rPr>
            </w:pPr>
            <w:r w:rsidRPr="00975AAA">
              <w:rPr>
                <w:rFonts w:asciiTheme="minorHAnsi" w:hAnsiTheme="minorHAnsi"/>
                <w:sz w:val="22"/>
                <w:szCs w:val="22"/>
              </w:rPr>
              <w:t>Model-driven Apps / Canvas Apps</w:t>
            </w:r>
          </w:p>
          <w:p w14:paraId="010CFB05" w14:textId="77777777" w:rsidR="004374D2" w:rsidRPr="00975AAA" w:rsidRDefault="004374D2" w:rsidP="004374D2">
            <w:pPr>
              <w:pStyle w:val="NormalWeb"/>
              <w:numPr>
                <w:ilvl w:val="0"/>
                <w:numId w:val="3"/>
              </w:numPr>
              <w:rPr>
                <w:rFonts w:asciiTheme="minorHAnsi" w:hAnsiTheme="minorHAnsi"/>
                <w:sz w:val="22"/>
                <w:szCs w:val="22"/>
              </w:rPr>
            </w:pPr>
            <w:r w:rsidRPr="00975AAA">
              <w:rPr>
                <w:rFonts w:asciiTheme="minorHAnsi" w:hAnsiTheme="minorHAnsi"/>
                <w:sz w:val="22"/>
                <w:szCs w:val="22"/>
              </w:rPr>
              <w:t>Liquid Templates, Web Templates</w:t>
            </w:r>
          </w:p>
          <w:p w14:paraId="6A069B2C" w14:textId="6BFADBFF" w:rsidR="004374D2" w:rsidRPr="00975AAA" w:rsidRDefault="004374D2" w:rsidP="004374D2">
            <w:pPr>
              <w:pStyle w:val="NormalWeb"/>
              <w:numPr>
                <w:ilvl w:val="0"/>
                <w:numId w:val="3"/>
              </w:numPr>
              <w:rPr>
                <w:rFonts w:asciiTheme="minorHAnsi" w:hAnsiTheme="minorHAnsi"/>
                <w:sz w:val="22"/>
                <w:szCs w:val="22"/>
              </w:rPr>
            </w:pPr>
            <w:r w:rsidRPr="00975AAA">
              <w:rPr>
                <w:rFonts w:asciiTheme="minorHAnsi" w:hAnsiTheme="minorHAnsi"/>
                <w:sz w:val="22"/>
                <w:szCs w:val="22"/>
              </w:rPr>
              <w:t>JavaScript, jQuery</w:t>
            </w:r>
            <w:r w:rsidR="00B33BE7" w:rsidRPr="00975AAA">
              <w:rPr>
                <w:rFonts w:asciiTheme="minorHAnsi" w:hAnsiTheme="minorHAnsi"/>
                <w:sz w:val="22"/>
                <w:szCs w:val="22"/>
              </w:rPr>
              <w:t xml:space="preserve">, </w:t>
            </w:r>
            <w:r w:rsidR="00B33BE7" w:rsidRPr="00975AAA">
              <w:rPr>
                <w:rFonts w:asciiTheme="minorHAnsi" w:hAnsiTheme="minorHAnsi"/>
                <w:sz w:val="22"/>
                <w:szCs w:val="22"/>
              </w:rPr>
              <w:t>JSON</w:t>
            </w:r>
          </w:p>
          <w:p w14:paraId="1A7BD535" w14:textId="77777777" w:rsidR="004374D2" w:rsidRPr="00975AAA" w:rsidRDefault="004374D2" w:rsidP="004374D2">
            <w:pPr>
              <w:pStyle w:val="NormalWeb"/>
              <w:numPr>
                <w:ilvl w:val="0"/>
                <w:numId w:val="3"/>
              </w:numPr>
              <w:rPr>
                <w:rFonts w:asciiTheme="minorHAnsi" w:hAnsiTheme="minorHAnsi"/>
                <w:sz w:val="22"/>
                <w:szCs w:val="22"/>
              </w:rPr>
            </w:pPr>
            <w:r w:rsidRPr="00975AAA">
              <w:rPr>
                <w:rFonts w:asciiTheme="minorHAnsi" w:hAnsiTheme="minorHAnsi"/>
                <w:sz w:val="22"/>
                <w:szCs w:val="22"/>
              </w:rPr>
              <w:t>HTML5, CSS3, Bootstrap</w:t>
            </w:r>
          </w:p>
          <w:p w14:paraId="1BAF189D" w14:textId="77777777" w:rsidR="004374D2" w:rsidRPr="00975AAA" w:rsidRDefault="004374D2" w:rsidP="004374D2">
            <w:pPr>
              <w:pStyle w:val="NormalWeb"/>
              <w:numPr>
                <w:ilvl w:val="0"/>
                <w:numId w:val="3"/>
              </w:numPr>
              <w:rPr>
                <w:rFonts w:asciiTheme="minorHAnsi" w:hAnsiTheme="minorHAnsi"/>
                <w:sz w:val="22"/>
                <w:szCs w:val="22"/>
              </w:rPr>
            </w:pPr>
            <w:r w:rsidRPr="00975AAA">
              <w:rPr>
                <w:rFonts w:asciiTheme="minorHAnsi" w:hAnsiTheme="minorHAnsi"/>
                <w:sz w:val="22"/>
                <w:szCs w:val="22"/>
              </w:rPr>
              <w:t>Web Roles, Security, Access Control</w:t>
            </w:r>
          </w:p>
          <w:p w14:paraId="27500804" w14:textId="77777777" w:rsidR="004374D2" w:rsidRPr="004374D2" w:rsidRDefault="004374D2" w:rsidP="004374D2">
            <w:pPr>
              <w:pStyle w:val="Heading3"/>
              <w:rPr>
                <w:color w:val="auto"/>
              </w:rPr>
            </w:pPr>
            <w:r w:rsidRPr="004374D2">
              <w:rPr>
                <w:rStyle w:val="Strong"/>
                <w:color w:val="auto"/>
              </w:rPr>
              <w:t>Integration &amp; Automation</w:t>
            </w:r>
          </w:p>
          <w:p w14:paraId="44505825" w14:textId="77777777" w:rsidR="004374D2" w:rsidRPr="00975AAA" w:rsidRDefault="004374D2" w:rsidP="004374D2">
            <w:pPr>
              <w:pStyle w:val="NormalWeb"/>
              <w:numPr>
                <w:ilvl w:val="0"/>
                <w:numId w:val="4"/>
              </w:numPr>
              <w:rPr>
                <w:rFonts w:asciiTheme="minorHAnsi" w:hAnsiTheme="minorHAnsi"/>
                <w:sz w:val="22"/>
                <w:szCs w:val="22"/>
              </w:rPr>
            </w:pPr>
            <w:r w:rsidRPr="00975AAA">
              <w:rPr>
                <w:rFonts w:asciiTheme="minorHAnsi" w:hAnsiTheme="minorHAnsi"/>
                <w:sz w:val="22"/>
                <w:szCs w:val="22"/>
              </w:rPr>
              <w:t>Power Automate (cloud flows)</w:t>
            </w:r>
          </w:p>
          <w:p w14:paraId="59526359" w14:textId="5FF69C6C" w:rsidR="004374D2" w:rsidRPr="00975AAA" w:rsidRDefault="004374D2" w:rsidP="004374D2">
            <w:pPr>
              <w:pStyle w:val="NormalWeb"/>
              <w:numPr>
                <w:ilvl w:val="0"/>
                <w:numId w:val="4"/>
              </w:numPr>
              <w:rPr>
                <w:rFonts w:asciiTheme="minorHAnsi" w:hAnsiTheme="minorHAnsi"/>
                <w:sz w:val="22"/>
                <w:szCs w:val="22"/>
              </w:rPr>
            </w:pPr>
            <w:r w:rsidRPr="00975AAA">
              <w:rPr>
                <w:rFonts w:asciiTheme="minorHAnsi" w:hAnsiTheme="minorHAnsi"/>
                <w:sz w:val="22"/>
                <w:szCs w:val="22"/>
              </w:rPr>
              <w:t>Web</w:t>
            </w:r>
            <w:r w:rsidRPr="00975AAA">
              <w:rPr>
                <w:rFonts w:asciiTheme="minorHAnsi" w:hAnsiTheme="minorHAnsi"/>
                <w:sz w:val="22"/>
                <w:szCs w:val="22"/>
              </w:rPr>
              <w:t xml:space="preserve"> APIs, OData</w:t>
            </w:r>
            <w:r w:rsidRPr="00975AAA">
              <w:rPr>
                <w:rFonts w:asciiTheme="minorHAnsi" w:hAnsiTheme="minorHAnsi"/>
                <w:sz w:val="22"/>
                <w:szCs w:val="22"/>
              </w:rPr>
              <w:t>, Azure function</w:t>
            </w:r>
          </w:p>
          <w:p w14:paraId="48BA3A5A" w14:textId="77777777" w:rsidR="004374D2" w:rsidRPr="00975AAA" w:rsidRDefault="004374D2" w:rsidP="004374D2">
            <w:pPr>
              <w:pStyle w:val="NormalWeb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 w:rsidRPr="00975AAA">
              <w:rPr>
                <w:rFonts w:asciiTheme="minorHAnsi" w:hAnsiTheme="minorHAnsi"/>
                <w:sz w:val="22"/>
                <w:szCs w:val="22"/>
              </w:rPr>
              <w:t>Azure AD B2C Authentication</w:t>
            </w:r>
          </w:p>
          <w:p w14:paraId="55FE935E" w14:textId="77777777" w:rsidR="004374D2" w:rsidRPr="004374D2" w:rsidRDefault="004374D2" w:rsidP="004374D2">
            <w:pPr>
              <w:pStyle w:val="Heading3"/>
              <w:rPr>
                <w:color w:val="auto"/>
              </w:rPr>
            </w:pPr>
            <w:r w:rsidRPr="004374D2">
              <w:rPr>
                <w:rStyle w:val="Strong"/>
                <w:color w:val="auto"/>
              </w:rPr>
              <w:t>Tools &amp; DevOps</w:t>
            </w:r>
          </w:p>
          <w:p w14:paraId="0E192B3F" w14:textId="5D9929A9" w:rsidR="00975AAA" w:rsidRPr="00975AAA" w:rsidRDefault="00975AAA" w:rsidP="00975AAA">
            <w:pPr>
              <w:pStyle w:val="NormalWeb"/>
              <w:numPr>
                <w:ilvl w:val="0"/>
                <w:numId w:val="5"/>
              </w:numPr>
              <w:rPr>
                <w:rFonts w:asciiTheme="minorHAnsi" w:hAnsiTheme="minorHAnsi"/>
                <w:sz w:val="22"/>
                <w:szCs w:val="22"/>
              </w:rPr>
            </w:pPr>
            <w:r w:rsidRPr="00975AAA">
              <w:rPr>
                <w:rFonts w:asciiTheme="minorHAnsi" w:hAnsiTheme="minorHAnsi"/>
                <w:sz w:val="22"/>
                <w:szCs w:val="22"/>
              </w:rPr>
              <w:t>Power Platform Pipelines (Solution Deployment &amp; ALM)</w:t>
            </w:r>
          </w:p>
          <w:p w14:paraId="42D3E33D" w14:textId="769CD6C4" w:rsidR="00975AAA" w:rsidRDefault="00975AAA" w:rsidP="00975AAA">
            <w:pPr>
              <w:pStyle w:val="NormalWeb"/>
              <w:numPr>
                <w:ilvl w:val="0"/>
                <w:numId w:val="5"/>
              </w:numPr>
              <w:rPr>
                <w:rFonts w:asciiTheme="minorHAnsi" w:hAnsiTheme="minorHAnsi"/>
                <w:sz w:val="22"/>
                <w:szCs w:val="22"/>
              </w:rPr>
            </w:pPr>
            <w:r w:rsidRPr="00975AAA">
              <w:rPr>
                <w:rFonts w:asciiTheme="minorHAnsi" w:hAnsiTheme="minorHAnsi"/>
                <w:sz w:val="22"/>
                <w:szCs w:val="22"/>
              </w:rPr>
              <w:t xml:space="preserve">Power Platform Admin </w:t>
            </w:r>
            <w:proofErr w:type="spellStart"/>
            <w:r w:rsidRPr="00975AAA">
              <w:rPr>
                <w:rFonts w:asciiTheme="minorHAnsi" w:hAnsiTheme="minorHAnsi"/>
                <w:sz w:val="22"/>
                <w:szCs w:val="22"/>
              </w:rPr>
              <w:t>Center</w:t>
            </w:r>
            <w:proofErr w:type="spellEnd"/>
          </w:p>
          <w:p w14:paraId="22685C16" w14:textId="0DAD0CE2" w:rsidR="004374D2" w:rsidRPr="00975AAA" w:rsidRDefault="004374D2" w:rsidP="004374D2">
            <w:pPr>
              <w:pStyle w:val="NormalWeb"/>
              <w:numPr>
                <w:ilvl w:val="0"/>
                <w:numId w:val="5"/>
              </w:numPr>
              <w:rPr>
                <w:rFonts w:asciiTheme="minorHAnsi" w:hAnsiTheme="minorHAnsi"/>
                <w:sz w:val="22"/>
                <w:szCs w:val="22"/>
              </w:rPr>
            </w:pPr>
            <w:r w:rsidRPr="00975AAA">
              <w:rPr>
                <w:rFonts w:asciiTheme="minorHAnsi" w:hAnsiTheme="minorHAnsi"/>
                <w:sz w:val="22"/>
                <w:szCs w:val="22"/>
              </w:rPr>
              <w:t>Azure DevOps, Boards</w:t>
            </w:r>
          </w:p>
          <w:p w14:paraId="0470C316" w14:textId="77777777" w:rsidR="004374D2" w:rsidRPr="00975AAA" w:rsidRDefault="004374D2" w:rsidP="004374D2">
            <w:pPr>
              <w:pStyle w:val="NormalWeb"/>
              <w:numPr>
                <w:ilvl w:val="0"/>
                <w:numId w:val="5"/>
              </w:numPr>
              <w:rPr>
                <w:rFonts w:asciiTheme="minorHAnsi" w:hAnsiTheme="minorHAnsi"/>
                <w:sz w:val="22"/>
                <w:szCs w:val="22"/>
              </w:rPr>
            </w:pPr>
            <w:r w:rsidRPr="00975AAA">
              <w:rPr>
                <w:rFonts w:asciiTheme="minorHAnsi" w:hAnsiTheme="minorHAnsi"/>
                <w:sz w:val="22"/>
                <w:szCs w:val="22"/>
              </w:rPr>
              <w:t>VS Code</w:t>
            </w:r>
          </w:p>
          <w:p w14:paraId="74F8E454" w14:textId="04695F8E" w:rsidR="004374D2" w:rsidRPr="00975AAA" w:rsidRDefault="004374D2" w:rsidP="004374D2">
            <w:pPr>
              <w:pStyle w:val="NormalWeb"/>
              <w:numPr>
                <w:ilvl w:val="0"/>
                <w:numId w:val="5"/>
              </w:numPr>
              <w:rPr>
                <w:rFonts w:asciiTheme="minorHAnsi" w:hAnsiTheme="minorHAnsi"/>
                <w:sz w:val="22"/>
                <w:szCs w:val="22"/>
              </w:rPr>
            </w:pPr>
            <w:r w:rsidRPr="00975AAA">
              <w:rPr>
                <w:rFonts w:asciiTheme="minorHAnsi" w:hAnsiTheme="minorHAnsi"/>
                <w:sz w:val="22"/>
                <w:szCs w:val="22"/>
              </w:rPr>
              <w:t xml:space="preserve">Browser </w:t>
            </w:r>
            <w:proofErr w:type="spellStart"/>
            <w:r w:rsidRPr="00975AAA">
              <w:rPr>
                <w:rFonts w:asciiTheme="minorHAnsi" w:hAnsiTheme="minorHAnsi"/>
                <w:sz w:val="22"/>
                <w:szCs w:val="22"/>
              </w:rPr>
              <w:t>DevTools</w:t>
            </w:r>
            <w:proofErr w:type="spellEnd"/>
          </w:p>
          <w:p w14:paraId="0B5C5358" w14:textId="77777777" w:rsidR="004374D2" w:rsidRPr="00975AAA" w:rsidRDefault="004374D2" w:rsidP="004374D2">
            <w:pPr>
              <w:pStyle w:val="NormalWeb"/>
              <w:numPr>
                <w:ilvl w:val="0"/>
                <w:numId w:val="5"/>
              </w:numPr>
              <w:rPr>
                <w:rFonts w:asciiTheme="minorHAnsi" w:hAnsiTheme="minorHAnsi"/>
                <w:sz w:val="22"/>
                <w:szCs w:val="22"/>
              </w:rPr>
            </w:pPr>
            <w:r w:rsidRPr="00975AAA">
              <w:rPr>
                <w:rFonts w:asciiTheme="minorHAnsi" w:hAnsiTheme="minorHAnsi"/>
                <w:sz w:val="22"/>
                <w:szCs w:val="22"/>
              </w:rPr>
              <w:t>Postman</w:t>
            </w:r>
          </w:p>
          <w:p w14:paraId="6FF60EF0" w14:textId="77777777" w:rsidR="004374D2" w:rsidRPr="004374D2" w:rsidRDefault="004374D2" w:rsidP="004374D2">
            <w:pPr>
              <w:pStyle w:val="Heading3"/>
              <w:rPr>
                <w:color w:val="auto"/>
              </w:rPr>
            </w:pPr>
            <w:r w:rsidRPr="004374D2">
              <w:rPr>
                <w:rStyle w:val="Strong"/>
                <w:color w:val="auto"/>
              </w:rPr>
              <w:t>Soft Skills</w:t>
            </w:r>
          </w:p>
          <w:p w14:paraId="4147BBF9" w14:textId="77777777" w:rsidR="004374D2" w:rsidRPr="00975AAA" w:rsidRDefault="004374D2" w:rsidP="004374D2">
            <w:pPr>
              <w:pStyle w:val="NormalWeb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 w:rsidRPr="00975AAA">
              <w:rPr>
                <w:rFonts w:asciiTheme="minorHAnsi" w:hAnsiTheme="minorHAnsi"/>
                <w:sz w:val="22"/>
                <w:szCs w:val="22"/>
              </w:rPr>
              <w:t>Problem Solving</w:t>
            </w:r>
          </w:p>
          <w:p w14:paraId="78030BBB" w14:textId="77777777" w:rsidR="004374D2" w:rsidRPr="00975AAA" w:rsidRDefault="004374D2" w:rsidP="004374D2">
            <w:pPr>
              <w:pStyle w:val="NormalWeb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 w:rsidRPr="00975AAA">
              <w:rPr>
                <w:rFonts w:asciiTheme="minorHAnsi" w:hAnsiTheme="minorHAnsi"/>
                <w:sz w:val="22"/>
                <w:szCs w:val="22"/>
              </w:rPr>
              <w:t>Agile/Scrum</w:t>
            </w:r>
          </w:p>
          <w:p w14:paraId="27E601B1" w14:textId="77777777" w:rsidR="004374D2" w:rsidRPr="00975AAA" w:rsidRDefault="004374D2" w:rsidP="004374D2">
            <w:pPr>
              <w:pStyle w:val="NormalWeb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 w:rsidRPr="00975AAA">
              <w:rPr>
                <w:rFonts w:asciiTheme="minorHAnsi" w:hAnsiTheme="minorHAnsi"/>
                <w:sz w:val="22"/>
                <w:szCs w:val="22"/>
              </w:rPr>
              <w:t>Documentation</w:t>
            </w:r>
          </w:p>
          <w:p w14:paraId="16A924A3" w14:textId="08CC6D04" w:rsidR="004374D2" w:rsidRPr="004374D2" w:rsidRDefault="004374D2" w:rsidP="004374D2">
            <w:pPr>
              <w:pStyle w:val="NormalWeb"/>
              <w:numPr>
                <w:ilvl w:val="0"/>
                <w:numId w:val="6"/>
              </w:numPr>
            </w:pPr>
            <w:r w:rsidRPr="00975AAA">
              <w:rPr>
                <w:rFonts w:asciiTheme="minorHAnsi" w:hAnsiTheme="minorHAnsi"/>
                <w:sz w:val="22"/>
                <w:szCs w:val="22"/>
              </w:rPr>
              <w:t>Communication</w:t>
            </w:r>
          </w:p>
        </w:tc>
        <w:tc>
          <w:tcPr>
            <w:tcW w:w="270" w:type="dxa"/>
          </w:tcPr>
          <w:p w14:paraId="71EF3836" w14:textId="77777777" w:rsidR="006307EA" w:rsidRPr="0045279A" w:rsidRDefault="006307EA" w:rsidP="00DE759B">
            <w:pPr>
              <w:rPr>
                <w:color w:val="auto"/>
              </w:rPr>
            </w:pPr>
          </w:p>
        </w:tc>
        <w:tc>
          <w:tcPr>
            <w:tcW w:w="4770" w:type="dxa"/>
          </w:tcPr>
          <w:p w14:paraId="7BDB1EDD" w14:textId="77777777" w:rsidR="00B663E6" w:rsidRPr="00B663E6" w:rsidRDefault="00B663E6" w:rsidP="00B663E6">
            <w:pPr>
              <w:pStyle w:val="Heading3"/>
              <w:rPr>
                <w:color w:val="auto"/>
              </w:rPr>
            </w:pPr>
            <w:r w:rsidRPr="00B663E6">
              <w:rPr>
                <w:rStyle w:val="Strong"/>
                <w:color w:val="auto"/>
              </w:rPr>
              <w:t>Customer Feedback &amp; Case Management Portal</w:t>
            </w:r>
          </w:p>
          <w:p w14:paraId="203BEE50" w14:textId="77777777" w:rsidR="00B663E6" w:rsidRPr="00975AAA" w:rsidRDefault="00B663E6" w:rsidP="00B663E6">
            <w:pPr>
              <w:pStyle w:val="NormalWeb"/>
              <w:numPr>
                <w:ilvl w:val="0"/>
                <w:numId w:val="7"/>
              </w:numPr>
              <w:rPr>
                <w:rFonts w:asciiTheme="minorHAnsi" w:hAnsiTheme="minorHAnsi"/>
                <w:sz w:val="22"/>
                <w:szCs w:val="22"/>
              </w:rPr>
            </w:pPr>
            <w:r w:rsidRPr="00975AAA">
              <w:rPr>
                <w:rFonts w:asciiTheme="minorHAnsi" w:hAnsiTheme="minorHAnsi"/>
                <w:sz w:val="22"/>
                <w:szCs w:val="22"/>
              </w:rPr>
              <w:t>Built a secure portal for customers to submit issues, feedback, and track resolution status.</w:t>
            </w:r>
          </w:p>
          <w:p w14:paraId="36322770" w14:textId="77777777" w:rsidR="00B663E6" w:rsidRPr="00975AAA" w:rsidRDefault="00B663E6" w:rsidP="00B663E6">
            <w:pPr>
              <w:pStyle w:val="NormalWeb"/>
              <w:numPr>
                <w:ilvl w:val="0"/>
                <w:numId w:val="7"/>
              </w:numPr>
              <w:rPr>
                <w:rFonts w:asciiTheme="minorHAnsi" w:hAnsiTheme="minorHAnsi"/>
                <w:sz w:val="22"/>
                <w:szCs w:val="22"/>
              </w:rPr>
            </w:pPr>
            <w:r w:rsidRPr="00975AAA">
              <w:rPr>
                <w:rFonts w:asciiTheme="minorHAnsi" w:hAnsiTheme="minorHAnsi"/>
                <w:sz w:val="22"/>
                <w:szCs w:val="22"/>
              </w:rPr>
              <w:t>Integrated with Dataverse and Power Automate for automated case creation and SLA notifications.</w:t>
            </w:r>
          </w:p>
          <w:p w14:paraId="3D1FCC41" w14:textId="77777777" w:rsidR="00B663E6" w:rsidRPr="00975AAA" w:rsidRDefault="00B663E6" w:rsidP="00B663E6">
            <w:pPr>
              <w:pStyle w:val="NormalWeb"/>
              <w:numPr>
                <w:ilvl w:val="0"/>
                <w:numId w:val="7"/>
              </w:numPr>
              <w:rPr>
                <w:rFonts w:asciiTheme="minorHAnsi" w:hAnsiTheme="minorHAnsi"/>
                <w:sz w:val="22"/>
                <w:szCs w:val="22"/>
              </w:rPr>
            </w:pPr>
            <w:r w:rsidRPr="00975AAA">
              <w:rPr>
                <w:rFonts w:asciiTheme="minorHAnsi" w:hAnsiTheme="minorHAnsi"/>
                <w:sz w:val="22"/>
                <w:szCs w:val="22"/>
              </w:rPr>
              <w:t>Implemented role-based access for customers, employees, and admins.</w:t>
            </w:r>
          </w:p>
          <w:p w14:paraId="07EBA7EB" w14:textId="77777777" w:rsidR="00B663E6" w:rsidRPr="00B663E6" w:rsidRDefault="00B663E6" w:rsidP="00B663E6">
            <w:pPr>
              <w:pStyle w:val="Heading3"/>
              <w:rPr>
                <w:color w:val="auto"/>
              </w:rPr>
            </w:pPr>
            <w:r w:rsidRPr="00B663E6">
              <w:rPr>
                <w:rStyle w:val="Strong"/>
                <w:color w:val="auto"/>
              </w:rPr>
              <w:t>Vendor Onboarding Portal</w:t>
            </w:r>
          </w:p>
          <w:p w14:paraId="76958EBA" w14:textId="77777777" w:rsidR="00B663E6" w:rsidRPr="00975AAA" w:rsidRDefault="00B663E6" w:rsidP="00B663E6">
            <w:pPr>
              <w:pStyle w:val="NormalWeb"/>
              <w:numPr>
                <w:ilvl w:val="0"/>
                <w:numId w:val="8"/>
              </w:numPr>
              <w:rPr>
                <w:rFonts w:asciiTheme="minorHAnsi" w:hAnsiTheme="minorHAnsi"/>
                <w:sz w:val="22"/>
                <w:szCs w:val="22"/>
              </w:rPr>
            </w:pPr>
            <w:r w:rsidRPr="00975AAA">
              <w:rPr>
                <w:rFonts w:asciiTheme="minorHAnsi" w:hAnsiTheme="minorHAnsi"/>
                <w:sz w:val="22"/>
                <w:szCs w:val="22"/>
              </w:rPr>
              <w:t>Created a portal allowing vendors to register, submit documents, and track approval progress.</w:t>
            </w:r>
          </w:p>
          <w:p w14:paraId="629163CA" w14:textId="77777777" w:rsidR="00B663E6" w:rsidRPr="00975AAA" w:rsidRDefault="00B663E6" w:rsidP="00B663E6">
            <w:pPr>
              <w:pStyle w:val="NormalWeb"/>
              <w:numPr>
                <w:ilvl w:val="0"/>
                <w:numId w:val="8"/>
              </w:numPr>
              <w:rPr>
                <w:rFonts w:asciiTheme="minorHAnsi" w:hAnsiTheme="minorHAnsi"/>
                <w:sz w:val="22"/>
                <w:szCs w:val="22"/>
              </w:rPr>
            </w:pPr>
            <w:r w:rsidRPr="00975AAA">
              <w:rPr>
                <w:rFonts w:asciiTheme="minorHAnsi" w:hAnsiTheme="minorHAnsi"/>
                <w:sz w:val="22"/>
                <w:szCs w:val="22"/>
              </w:rPr>
              <w:t>Automated approval flow using Power Automate with conditional branching and email alerts.</w:t>
            </w:r>
          </w:p>
          <w:p w14:paraId="7EAE1DB6" w14:textId="77777777" w:rsidR="00B663E6" w:rsidRPr="00975AAA" w:rsidRDefault="00B663E6" w:rsidP="00B663E6">
            <w:pPr>
              <w:pStyle w:val="NormalWeb"/>
              <w:numPr>
                <w:ilvl w:val="0"/>
                <w:numId w:val="8"/>
              </w:numPr>
              <w:rPr>
                <w:rFonts w:asciiTheme="minorHAnsi" w:hAnsiTheme="minorHAnsi"/>
                <w:sz w:val="22"/>
                <w:szCs w:val="22"/>
              </w:rPr>
            </w:pPr>
            <w:r w:rsidRPr="00975AAA">
              <w:rPr>
                <w:rFonts w:asciiTheme="minorHAnsi" w:hAnsiTheme="minorHAnsi"/>
                <w:sz w:val="22"/>
                <w:szCs w:val="22"/>
              </w:rPr>
              <w:t>Reduced onboarding time from days to hours through workflow automation.</w:t>
            </w:r>
          </w:p>
          <w:p w14:paraId="361F6435" w14:textId="77777777" w:rsidR="00B663E6" w:rsidRPr="00B663E6" w:rsidRDefault="00B663E6" w:rsidP="00B663E6">
            <w:pPr>
              <w:pStyle w:val="NormalWeb"/>
              <w:rPr>
                <w:rStyle w:val="Strong"/>
                <w:b w:val="0"/>
                <w:bCs w:val="0"/>
              </w:rPr>
            </w:pPr>
            <w:r w:rsidRPr="00B663E6">
              <w:rPr>
                <w:rStyle w:val="Strong"/>
                <w:rFonts w:asciiTheme="majorHAnsi" w:eastAsiaTheme="majorEastAsia" w:hAnsiTheme="majorHAnsi" w:cs="Times New Roman (Headings CS)"/>
                <w:caps/>
                <w:spacing w:val="20"/>
                <w:sz w:val="20"/>
                <w:lang w:val="en-US" w:eastAsia="en-US"/>
              </w:rPr>
              <w:t>SupHerb Farms – Customer Sales &amp; Revenue</w:t>
            </w:r>
          </w:p>
          <w:p w14:paraId="3DD638EC" w14:textId="58AF32B1" w:rsidR="00B663E6" w:rsidRPr="00975AAA" w:rsidRDefault="00B663E6" w:rsidP="00B663E6">
            <w:pPr>
              <w:pStyle w:val="NormalWeb"/>
              <w:numPr>
                <w:ilvl w:val="0"/>
                <w:numId w:val="9"/>
              </w:numPr>
              <w:rPr>
                <w:rFonts w:asciiTheme="minorHAnsi" w:hAnsiTheme="minorHAnsi"/>
                <w:sz w:val="22"/>
                <w:szCs w:val="22"/>
              </w:rPr>
            </w:pPr>
            <w:r w:rsidRPr="00975AAA">
              <w:rPr>
                <w:rFonts w:asciiTheme="minorHAnsi" w:hAnsiTheme="minorHAnsi"/>
                <w:sz w:val="22"/>
                <w:szCs w:val="22"/>
              </w:rPr>
              <w:t xml:space="preserve">Developed a real-time analytics dashboard portal for </w:t>
            </w:r>
            <w:proofErr w:type="spellStart"/>
            <w:r w:rsidRPr="00975AAA">
              <w:rPr>
                <w:rFonts w:asciiTheme="minorHAnsi" w:hAnsiTheme="minorHAnsi"/>
                <w:sz w:val="22"/>
                <w:szCs w:val="22"/>
              </w:rPr>
              <w:t>SupHerb</w:t>
            </w:r>
            <w:proofErr w:type="spellEnd"/>
            <w:r w:rsidRPr="00975AAA">
              <w:rPr>
                <w:rFonts w:asciiTheme="minorHAnsi" w:hAnsiTheme="minorHAnsi"/>
                <w:sz w:val="22"/>
                <w:szCs w:val="22"/>
              </w:rPr>
              <w:t xml:space="preserve"> Farms featuring KPIs such as Total Customers, YTD Sales Orders, Order Value, Commission Paid, and more.</w:t>
            </w:r>
          </w:p>
          <w:p w14:paraId="1DC2C9F3" w14:textId="18B2EE6C" w:rsidR="00B663E6" w:rsidRPr="00975AAA" w:rsidRDefault="00B663E6" w:rsidP="00B663E6">
            <w:pPr>
              <w:pStyle w:val="NormalWeb"/>
              <w:numPr>
                <w:ilvl w:val="0"/>
                <w:numId w:val="9"/>
              </w:numPr>
              <w:rPr>
                <w:rFonts w:asciiTheme="minorHAnsi" w:hAnsiTheme="minorHAnsi"/>
                <w:sz w:val="22"/>
                <w:szCs w:val="22"/>
              </w:rPr>
            </w:pPr>
            <w:r w:rsidRPr="00975AAA">
              <w:rPr>
                <w:rFonts w:asciiTheme="minorHAnsi" w:hAnsiTheme="minorHAnsi"/>
                <w:sz w:val="22"/>
                <w:szCs w:val="22"/>
              </w:rPr>
              <w:t>Implemented charts for Sales by Volume, Revenue, Invoice Aging, Past Due Reports using Dataverse.</w:t>
            </w:r>
          </w:p>
          <w:p w14:paraId="65DE74B4" w14:textId="6653E732" w:rsidR="00B663E6" w:rsidRPr="00975AAA" w:rsidRDefault="00B663E6" w:rsidP="00B663E6">
            <w:pPr>
              <w:pStyle w:val="NormalWeb"/>
              <w:numPr>
                <w:ilvl w:val="0"/>
                <w:numId w:val="9"/>
              </w:numPr>
              <w:rPr>
                <w:rFonts w:asciiTheme="minorHAnsi" w:hAnsiTheme="minorHAnsi"/>
                <w:sz w:val="22"/>
                <w:szCs w:val="22"/>
              </w:rPr>
            </w:pPr>
            <w:r w:rsidRPr="00975AAA">
              <w:rPr>
                <w:rFonts w:asciiTheme="minorHAnsi" w:hAnsiTheme="minorHAnsi"/>
                <w:sz w:val="22"/>
                <w:szCs w:val="22"/>
              </w:rPr>
              <w:t>Applied role-based access control to ensure secure data visibility for internal teams.</w:t>
            </w:r>
          </w:p>
          <w:p w14:paraId="014C55E6" w14:textId="223019EC" w:rsidR="00B663E6" w:rsidRPr="00B33BE7" w:rsidRDefault="00B663E6" w:rsidP="00B663E6">
            <w:pPr>
              <w:numPr>
                <w:ilvl w:val="0"/>
                <w:numId w:val="9"/>
              </w:numPr>
              <w:rPr>
                <w:color w:val="auto"/>
                <w:sz w:val="24"/>
                <w:szCs w:val="24"/>
              </w:rPr>
            </w:pPr>
            <w:r w:rsidRPr="00975AAA">
              <w:rPr>
                <w:sz w:val="22"/>
              </w:rPr>
              <w:t xml:space="preserve">Customized UI to match </w:t>
            </w:r>
            <w:proofErr w:type="spellStart"/>
            <w:proofErr w:type="gramStart"/>
            <w:r w:rsidRPr="00975AAA">
              <w:rPr>
                <w:sz w:val="22"/>
              </w:rPr>
              <w:t>SupHerb</w:t>
            </w:r>
            <w:proofErr w:type="spellEnd"/>
            <w:r w:rsidRPr="00975AAA">
              <w:rPr>
                <w:sz w:val="22"/>
              </w:rPr>
              <w:t xml:space="preserve"> Farms</w:t>
            </w:r>
            <w:proofErr w:type="gramEnd"/>
            <w:r w:rsidRPr="00975AAA">
              <w:rPr>
                <w:sz w:val="22"/>
              </w:rPr>
              <w:t xml:space="preserve"> branding using CSS, Liquid, and custom page templates.</w:t>
            </w:r>
          </w:p>
        </w:tc>
      </w:tr>
      <w:tr w:rsidR="00975AAA" w:rsidRPr="0045279A" w14:paraId="39277AC5" w14:textId="77777777" w:rsidTr="0045279A">
        <w:trPr>
          <w:trHeight w:val="783"/>
        </w:trPr>
        <w:tc>
          <w:tcPr>
            <w:tcW w:w="5040" w:type="dxa"/>
            <w:gridSpan w:val="5"/>
          </w:tcPr>
          <w:p w14:paraId="46795AAA" w14:textId="77777777" w:rsidR="00975AAA" w:rsidRPr="004374D2" w:rsidRDefault="00975AAA" w:rsidP="004374D2">
            <w:pPr>
              <w:pStyle w:val="Heading3"/>
              <w:rPr>
                <w:rStyle w:val="Strong"/>
                <w:color w:val="auto"/>
              </w:rPr>
            </w:pPr>
          </w:p>
        </w:tc>
        <w:tc>
          <w:tcPr>
            <w:tcW w:w="270" w:type="dxa"/>
          </w:tcPr>
          <w:p w14:paraId="389809DE" w14:textId="77777777" w:rsidR="00975AAA" w:rsidRPr="0045279A" w:rsidRDefault="00975AAA" w:rsidP="00DE759B">
            <w:pPr>
              <w:rPr>
                <w:color w:val="auto"/>
              </w:rPr>
            </w:pPr>
          </w:p>
        </w:tc>
        <w:tc>
          <w:tcPr>
            <w:tcW w:w="4770" w:type="dxa"/>
          </w:tcPr>
          <w:p w14:paraId="3BBF68E2" w14:textId="77777777" w:rsidR="00975AAA" w:rsidRPr="00B663E6" w:rsidRDefault="00975AAA" w:rsidP="00B663E6">
            <w:pPr>
              <w:pStyle w:val="Heading3"/>
              <w:rPr>
                <w:rStyle w:val="Strong"/>
                <w:color w:val="auto"/>
              </w:rPr>
            </w:pPr>
          </w:p>
        </w:tc>
      </w:tr>
    </w:tbl>
    <w:p w14:paraId="45EC2476" w14:textId="77777777" w:rsidR="00180710" w:rsidRPr="00DE759B" w:rsidRDefault="00180710" w:rsidP="00FB0432">
      <w:pPr>
        <w:rPr>
          <w:sz w:val="12"/>
        </w:rPr>
      </w:pPr>
    </w:p>
    <w:sectPr w:rsidR="00180710" w:rsidRPr="00DE759B" w:rsidSect="00526631">
      <w:type w:val="continuous"/>
      <w:pgSz w:w="12240" w:h="15840" w:code="1"/>
      <w:pgMar w:top="900" w:right="1080" w:bottom="0" w:left="1080" w:header="576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CFB25" w14:textId="77777777" w:rsidR="0045279A" w:rsidRDefault="0045279A" w:rsidP="003D42E9">
      <w:r>
        <w:separator/>
      </w:r>
    </w:p>
  </w:endnote>
  <w:endnote w:type="continuationSeparator" w:id="0">
    <w:p w14:paraId="3153FA28" w14:textId="77777777" w:rsidR="0045279A" w:rsidRDefault="0045279A" w:rsidP="003D42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85AA4" w14:textId="77777777" w:rsidR="0045279A" w:rsidRDefault="0045279A" w:rsidP="003D42E9">
      <w:r>
        <w:separator/>
      </w:r>
    </w:p>
  </w:footnote>
  <w:footnote w:type="continuationSeparator" w:id="0">
    <w:p w14:paraId="095A29E8" w14:textId="77777777" w:rsidR="0045279A" w:rsidRDefault="0045279A" w:rsidP="003D42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879D5"/>
    <w:multiLevelType w:val="multilevel"/>
    <w:tmpl w:val="5352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BF1E00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BF1E00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BF1E00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2" w15:restartNumberingAfterBreak="0">
    <w:nsid w:val="1E9C7173"/>
    <w:multiLevelType w:val="hybridMultilevel"/>
    <w:tmpl w:val="BC849E7E"/>
    <w:lvl w:ilvl="0" w:tplc="D0443640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76061"/>
    <w:multiLevelType w:val="multilevel"/>
    <w:tmpl w:val="6B62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026C9"/>
    <w:multiLevelType w:val="multilevel"/>
    <w:tmpl w:val="2A72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FB73D6"/>
    <w:multiLevelType w:val="multilevel"/>
    <w:tmpl w:val="6CC2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5107B8"/>
    <w:multiLevelType w:val="multilevel"/>
    <w:tmpl w:val="A660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084FB9"/>
    <w:multiLevelType w:val="multilevel"/>
    <w:tmpl w:val="6BB6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162B03"/>
    <w:multiLevelType w:val="multilevel"/>
    <w:tmpl w:val="AE00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9312843">
    <w:abstractNumId w:val="1"/>
  </w:num>
  <w:num w:numId="2" w16cid:durableId="1210998015">
    <w:abstractNumId w:val="2"/>
  </w:num>
  <w:num w:numId="3" w16cid:durableId="1343170034">
    <w:abstractNumId w:val="0"/>
  </w:num>
  <w:num w:numId="4" w16cid:durableId="2109933135">
    <w:abstractNumId w:val="8"/>
  </w:num>
  <w:num w:numId="5" w16cid:durableId="2014070903">
    <w:abstractNumId w:val="6"/>
  </w:num>
  <w:num w:numId="6" w16cid:durableId="2125269035">
    <w:abstractNumId w:val="5"/>
  </w:num>
  <w:num w:numId="7" w16cid:durableId="1328946219">
    <w:abstractNumId w:val="4"/>
  </w:num>
  <w:num w:numId="8" w16cid:durableId="1643995623">
    <w:abstractNumId w:val="7"/>
  </w:num>
  <w:num w:numId="9" w16cid:durableId="14650016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79A"/>
    <w:rsid w:val="000761F2"/>
    <w:rsid w:val="000D60A5"/>
    <w:rsid w:val="000E055C"/>
    <w:rsid w:val="00180710"/>
    <w:rsid w:val="0019254A"/>
    <w:rsid w:val="001A07E0"/>
    <w:rsid w:val="001D5578"/>
    <w:rsid w:val="001D7755"/>
    <w:rsid w:val="00231540"/>
    <w:rsid w:val="002370D3"/>
    <w:rsid w:val="0030456C"/>
    <w:rsid w:val="00313CEB"/>
    <w:rsid w:val="00315265"/>
    <w:rsid w:val="00322C94"/>
    <w:rsid w:val="0039032E"/>
    <w:rsid w:val="003C0547"/>
    <w:rsid w:val="003D42E9"/>
    <w:rsid w:val="003E4645"/>
    <w:rsid w:val="003F4542"/>
    <w:rsid w:val="00413FAB"/>
    <w:rsid w:val="00430E0C"/>
    <w:rsid w:val="004374D2"/>
    <w:rsid w:val="0045279A"/>
    <w:rsid w:val="00457AA3"/>
    <w:rsid w:val="004823C2"/>
    <w:rsid w:val="00483E87"/>
    <w:rsid w:val="004940BD"/>
    <w:rsid w:val="004A6BB1"/>
    <w:rsid w:val="005069FF"/>
    <w:rsid w:val="00523B0B"/>
    <w:rsid w:val="00526631"/>
    <w:rsid w:val="00531E08"/>
    <w:rsid w:val="005B647F"/>
    <w:rsid w:val="005B65A2"/>
    <w:rsid w:val="0061481A"/>
    <w:rsid w:val="006307EA"/>
    <w:rsid w:val="0063153B"/>
    <w:rsid w:val="00667329"/>
    <w:rsid w:val="00671B73"/>
    <w:rsid w:val="00713365"/>
    <w:rsid w:val="00724932"/>
    <w:rsid w:val="00744959"/>
    <w:rsid w:val="007B67D3"/>
    <w:rsid w:val="008038BB"/>
    <w:rsid w:val="008543EA"/>
    <w:rsid w:val="00865306"/>
    <w:rsid w:val="008E42E7"/>
    <w:rsid w:val="008F52BA"/>
    <w:rsid w:val="009048D2"/>
    <w:rsid w:val="00960AE6"/>
    <w:rsid w:val="00975AAA"/>
    <w:rsid w:val="009C2411"/>
    <w:rsid w:val="00A457B0"/>
    <w:rsid w:val="00A6401B"/>
    <w:rsid w:val="00A9448F"/>
    <w:rsid w:val="00AB5A73"/>
    <w:rsid w:val="00AD0D32"/>
    <w:rsid w:val="00B067CD"/>
    <w:rsid w:val="00B33BE7"/>
    <w:rsid w:val="00B663E6"/>
    <w:rsid w:val="00B70A77"/>
    <w:rsid w:val="00B758ED"/>
    <w:rsid w:val="00BA6B97"/>
    <w:rsid w:val="00C832BD"/>
    <w:rsid w:val="00D51E18"/>
    <w:rsid w:val="00D7168E"/>
    <w:rsid w:val="00DE759B"/>
    <w:rsid w:val="00E0696E"/>
    <w:rsid w:val="00EA62A2"/>
    <w:rsid w:val="00EB6FE0"/>
    <w:rsid w:val="00EC5D87"/>
    <w:rsid w:val="00EE4AD0"/>
    <w:rsid w:val="00F85A56"/>
    <w:rsid w:val="00F96D85"/>
    <w:rsid w:val="00FA4408"/>
    <w:rsid w:val="00FB0432"/>
    <w:rsid w:val="00FC6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E41CCC"/>
  <w15:chartTrackingRefBased/>
  <w15:docId w15:val="{E410A0FB-609D-41B9-9EEC-F5B38D0D0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1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" w:qFormat="1"/>
    <w:lsdException w:name="Subtle Reference" w:uiPriority="10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254A"/>
    <w:rPr>
      <w:color w:val="0B0402" w:themeColor="accent6" w:themeShade="1A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rsid w:val="00667329"/>
    <w:pPr>
      <w:keepNext/>
      <w:keepLines/>
      <w:contextualSpacing/>
      <w:outlineLvl w:val="0"/>
    </w:pPr>
    <w:rPr>
      <w:rFonts w:asciiTheme="majorHAnsi" w:eastAsiaTheme="majorEastAsia" w:hAnsiTheme="majorHAnsi" w:cs="Times New Roman (Headings CS)"/>
      <w:caps/>
      <w:color w:val="BF1E00" w:themeColor="accent1"/>
      <w:spacing w:val="20"/>
      <w:sz w:val="44"/>
      <w:szCs w:val="32"/>
    </w:rPr>
  </w:style>
  <w:style w:type="paragraph" w:styleId="Heading2">
    <w:name w:val="heading 2"/>
    <w:basedOn w:val="Normal"/>
    <w:link w:val="Heading2Char"/>
    <w:uiPriority w:val="9"/>
    <w:qFormat/>
    <w:rsid w:val="00667329"/>
    <w:pPr>
      <w:spacing w:after="120"/>
      <w:outlineLvl w:val="1"/>
    </w:pPr>
    <w:rPr>
      <w:rFonts w:asciiTheme="majorHAnsi" w:eastAsiaTheme="majorEastAsia" w:hAnsiTheme="majorHAnsi" w:cs="Times New Roman (Headings CS)"/>
      <w:caps/>
      <w:color w:val="BF1E00" w:themeColor="accent1"/>
      <w:spacing w:val="20"/>
      <w:sz w:val="28"/>
      <w:szCs w:val="26"/>
    </w:rPr>
  </w:style>
  <w:style w:type="paragraph" w:styleId="Heading3">
    <w:name w:val="heading 3"/>
    <w:basedOn w:val="Normal"/>
    <w:link w:val="Heading3Char"/>
    <w:uiPriority w:val="9"/>
    <w:qFormat/>
    <w:rsid w:val="00667329"/>
    <w:pPr>
      <w:outlineLvl w:val="2"/>
    </w:pPr>
    <w:rPr>
      <w:rFonts w:asciiTheme="majorHAnsi" w:eastAsiaTheme="majorEastAsia" w:hAnsiTheme="majorHAnsi" w:cs="Times New Roman (Headings CS)"/>
      <w:caps/>
      <w:color w:val="BF1E00" w:themeColor="accent1"/>
      <w:spacing w:val="20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3D42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9254A"/>
    <w:rPr>
      <w:color w:val="0B0402" w:themeColor="accent6" w:themeShade="1A"/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3D42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9254A"/>
    <w:rPr>
      <w:color w:val="0B0402" w:themeColor="accent6" w:themeShade="1A"/>
      <w:sz w:val="2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667329"/>
    <w:rPr>
      <w:rFonts w:asciiTheme="majorHAnsi" w:eastAsiaTheme="majorEastAsia" w:hAnsiTheme="majorHAnsi" w:cs="Times New Roman (Headings CS)"/>
      <w:caps/>
      <w:color w:val="BF1E00" w:themeColor="accent1"/>
      <w:spacing w:val="20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67329"/>
    <w:rPr>
      <w:rFonts w:asciiTheme="majorHAnsi" w:eastAsiaTheme="majorEastAsia" w:hAnsiTheme="majorHAnsi" w:cs="Times New Roman (Headings CS)"/>
      <w:caps/>
      <w:color w:val="BF1E00" w:themeColor="accent1"/>
      <w:spacing w:val="2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67329"/>
    <w:rPr>
      <w:rFonts w:asciiTheme="majorHAnsi" w:eastAsiaTheme="majorEastAsia" w:hAnsiTheme="majorHAnsi" w:cs="Times New Roman (Headings CS)"/>
      <w:caps/>
      <w:color w:val="BF1E00" w:themeColor="accent1"/>
      <w:spacing w:val="20"/>
      <w:sz w:val="20"/>
    </w:rPr>
  </w:style>
  <w:style w:type="paragraph" w:styleId="Title">
    <w:name w:val="Title"/>
    <w:basedOn w:val="Normal"/>
    <w:link w:val="TitleChar"/>
    <w:uiPriority w:val="1"/>
    <w:qFormat/>
    <w:rsid w:val="00AD0D32"/>
    <w:pPr>
      <w:spacing w:after="120"/>
      <w:contextualSpacing/>
    </w:pPr>
    <w:rPr>
      <w:rFonts w:asciiTheme="majorHAnsi" w:eastAsiaTheme="majorEastAsia" w:hAnsiTheme="majorHAnsi" w:cs="Times New Roman (Headings CS)"/>
      <w:caps/>
      <w:color w:val="BF1E00" w:themeColor="accent1"/>
      <w:spacing w:val="2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AD0D32"/>
    <w:rPr>
      <w:rFonts w:asciiTheme="majorHAnsi" w:eastAsiaTheme="majorEastAsia" w:hAnsiTheme="majorHAnsi" w:cs="Times New Roman (Headings CS)"/>
      <w:caps/>
      <w:color w:val="BF1E00" w:themeColor="accent1"/>
      <w:spacing w:val="20"/>
      <w:kern w:val="28"/>
      <w:sz w:val="96"/>
      <w:szCs w:val="56"/>
    </w:rPr>
  </w:style>
  <w:style w:type="character" w:styleId="PlaceholderText">
    <w:name w:val="Placeholder Text"/>
    <w:basedOn w:val="DefaultParagraphFont"/>
    <w:uiPriority w:val="99"/>
    <w:semiHidden/>
    <w:rsid w:val="00526631"/>
    <w:rPr>
      <w:color w:val="808080"/>
    </w:rPr>
  </w:style>
  <w:style w:type="table" w:styleId="TableGrid">
    <w:name w:val="Table Grid"/>
    <w:basedOn w:val="TableNormal"/>
    <w:uiPriority w:val="39"/>
    <w:rsid w:val="00EB6FE0"/>
    <w:tblPr/>
    <w:tcPr>
      <w:tcMar>
        <w:top w:w="0" w:type="dxa"/>
        <w:left w:w="115" w:type="dxa"/>
        <w:bottom w:w="0" w:type="dxa"/>
        <w:right w:w="115" w:type="dxa"/>
      </w:tcMar>
    </w:tcPr>
  </w:style>
  <w:style w:type="character" w:styleId="SubtleReference">
    <w:name w:val="Subtle Reference"/>
    <w:basedOn w:val="DefaultParagraphFont"/>
    <w:uiPriority w:val="10"/>
    <w:semiHidden/>
    <w:rsid w:val="003D42E9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3D42E9"/>
    <w:pPr>
      <w:numPr>
        <w:numId w:val="1"/>
      </w:numPr>
    </w:pPr>
  </w:style>
  <w:style w:type="table" w:customStyle="1" w:styleId="NoPadding">
    <w:name w:val="No Padding"/>
    <w:basedOn w:val="TableNormal"/>
    <w:uiPriority w:val="99"/>
    <w:rsid w:val="004823C2"/>
    <w:tblPr>
      <w:tblStyleColBandSize w:val="1"/>
    </w:tblPr>
    <w:tcPr>
      <w:tcMar>
        <w:left w:w="0" w:type="dxa"/>
        <w:bottom w:w="288" w:type="dxa"/>
        <w:right w:w="0" w:type="dxa"/>
      </w:tcMar>
    </w:tcPr>
    <w:tblStylePr w:type="firstCol">
      <w:tblPr/>
      <w:tcPr>
        <w:tcBorders>
          <w:top w:val="nil"/>
          <w:left w:val="nil"/>
          <w:bottom w:val="nil"/>
          <w:right w:val="single" w:sz="18" w:space="0" w:color="BF1E00" w:themeColor="accent1"/>
          <w:insideH w:val="nil"/>
          <w:insideV w:val="nil"/>
          <w:tl2br w:val="nil"/>
          <w:tr2bl w:val="nil"/>
        </w:tcBorders>
        <w:tcMar>
          <w:top w:w="0" w:type="nil"/>
          <w:left w:w="0" w:type="dxa"/>
          <w:bottom w:w="288" w:type="dxa"/>
          <w:right w:w="288" w:type="dxa"/>
        </w:tcMar>
      </w:tcPr>
    </w:tblStylePr>
    <w:tblStylePr w:type="band2Vert">
      <w:tblPr/>
      <w:tcPr>
        <w:tcMar>
          <w:top w:w="0" w:type="nil"/>
          <w:left w:w="144" w:type="dxa"/>
          <w:bottom w:w="288" w:type="dxa"/>
          <w:right w:w="0" w:type="dxa"/>
        </w:tcMar>
      </w:tcPr>
    </w:tblStylePr>
  </w:style>
  <w:style w:type="table" w:styleId="TableGridLight">
    <w:name w:val="Grid Table Light"/>
    <w:basedOn w:val="TableNormal"/>
    <w:uiPriority w:val="40"/>
    <w:rsid w:val="00413FA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413FA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413FAB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413FAB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13FAB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1">
    <w:name w:val="Grid Table 1 Light Accent 1"/>
    <w:basedOn w:val="TableNormal"/>
    <w:uiPriority w:val="46"/>
    <w:rsid w:val="00413FAB"/>
    <w:tblPr>
      <w:tblStyleRowBandSize w:val="1"/>
      <w:tblStyleColBandSize w:val="1"/>
      <w:tblBorders>
        <w:top w:val="single" w:sz="4" w:space="0" w:color="FF937F" w:themeColor="accent1" w:themeTint="66"/>
        <w:left w:val="single" w:sz="4" w:space="0" w:color="FF937F" w:themeColor="accent1" w:themeTint="66"/>
        <w:bottom w:val="single" w:sz="4" w:space="0" w:color="FF937F" w:themeColor="accent1" w:themeTint="66"/>
        <w:right w:val="single" w:sz="4" w:space="0" w:color="FF937F" w:themeColor="accent1" w:themeTint="66"/>
        <w:insideH w:val="single" w:sz="4" w:space="0" w:color="FF937F" w:themeColor="accent1" w:themeTint="66"/>
        <w:insideV w:val="single" w:sz="4" w:space="0" w:color="FF937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5D3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5D3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Style1">
    <w:name w:val="Style1"/>
    <w:basedOn w:val="TableNormal"/>
    <w:uiPriority w:val="99"/>
    <w:rsid w:val="003E4645"/>
    <w:tblPr/>
    <w:tcPr>
      <w:tcMar>
        <w:left w:w="0" w:type="dxa"/>
        <w:right w:w="0" w:type="dxa"/>
      </w:tcMar>
    </w:tcPr>
  </w:style>
  <w:style w:type="paragraph" w:styleId="Subtitle">
    <w:name w:val="Subtitle"/>
    <w:basedOn w:val="Normal"/>
    <w:next w:val="Normal"/>
    <w:link w:val="SubtitleChar"/>
    <w:uiPriority w:val="11"/>
    <w:rsid w:val="00AD0D32"/>
    <w:pPr>
      <w:numPr>
        <w:ilvl w:val="1"/>
      </w:numPr>
      <w:spacing w:before="120" w:after="160"/>
    </w:pPr>
    <w:rPr>
      <w:rFonts w:eastAsiaTheme="minorEastAsia"/>
      <w:color w:val="BF1E00" w:themeColor="accent1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D0D32"/>
    <w:rPr>
      <w:rFonts w:eastAsiaTheme="minorEastAsia"/>
      <w:color w:val="BF1E00" w:themeColor="accent1"/>
      <w:szCs w:val="22"/>
    </w:rPr>
  </w:style>
  <w:style w:type="character" w:styleId="Strong">
    <w:name w:val="Strong"/>
    <w:basedOn w:val="DefaultParagraphFont"/>
    <w:uiPriority w:val="22"/>
    <w:qFormat/>
    <w:rsid w:val="004374D2"/>
    <w:rPr>
      <w:b/>
      <w:bCs/>
    </w:rPr>
  </w:style>
  <w:style w:type="paragraph" w:styleId="NormalWeb">
    <w:name w:val="Normal (Web)"/>
    <w:basedOn w:val="Normal"/>
    <w:uiPriority w:val="99"/>
    <w:unhideWhenUsed/>
    <w:rsid w:val="004374D2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had.Sheikh\AppData\Local\Microsoft\Office\16.0\DTS\en-IN%7b1CFE2938-443D-4F6A-BD2C-31F152DCC5C6%7d\%7b15793C49-51A7-4B98-8976-77FFD4AE078A%7dtf16402488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8193D22A832450E8A861F1A1E2A23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49D71F-F330-4305-9B2A-1264A8BD2710}"/>
      </w:docPartPr>
      <w:docPartBody>
        <w:p w:rsidR="0007620B" w:rsidRDefault="0007620B">
          <w:pPr>
            <w:pStyle w:val="F8193D22A832450E8A861F1A1E2A2312"/>
          </w:pPr>
          <w:r w:rsidRPr="00CF1A49">
            <w:t>Experience</w:t>
          </w:r>
        </w:p>
      </w:docPartBody>
    </w:docPart>
    <w:docPart>
      <w:docPartPr>
        <w:name w:val="AF7351EC9C624A15B9AD12F3D4CCFB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FBAC61-EEA8-4481-9CFF-87DE499B9E8F}"/>
      </w:docPartPr>
      <w:docPartBody>
        <w:p w:rsidR="0007620B" w:rsidRDefault="0007620B">
          <w:pPr>
            <w:pStyle w:val="AF7351EC9C624A15B9AD12F3D4CCFBE8"/>
          </w:pPr>
          <w:r w:rsidRPr="00CF1A49">
            <w:t>Education</w:t>
          </w:r>
        </w:p>
      </w:docPartBody>
    </w:docPart>
    <w:docPart>
      <w:docPartPr>
        <w:name w:val="E8A26A967BC04B57AB274C9E3665C6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734701-A93D-40BE-93DD-07E3B4471BAF}"/>
      </w:docPartPr>
      <w:docPartBody>
        <w:p w:rsidR="0007620B" w:rsidRDefault="0007620B">
          <w:pPr>
            <w:pStyle w:val="E8A26A967BC04B57AB274C9E3665C68F"/>
          </w:pPr>
          <w:r w:rsidRPr="00CF1A49"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20B"/>
    <w:rsid w:val="0007620B"/>
    <w:rsid w:val="00506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699B643C3824EE29C6B163D6CAB4B4A">
    <w:name w:val="2699B643C3824EE29C6B163D6CAB4B4A"/>
  </w:style>
  <w:style w:type="paragraph" w:customStyle="1" w:styleId="1E2767D35D5D4F7FB9BA207F30456451">
    <w:name w:val="1E2767D35D5D4F7FB9BA207F30456451"/>
  </w:style>
  <w:style w:type="paragraph" w:customStyle="1" w:styleId="0586B6F192AF4083AA3C2B5CF18025E6">
    <w:name w:val="0586B6F192AF4083AA3C2B5CF18025E6"/>
  </w:style>
  <w:style w:type="paragraph" w:customStyle="1" w:styleId="A78B8D9772F24970A49C615222BDEC74">
    <w:name w:val="A78B8D9772F24970A49C615222BDEC74"/>
  </w:style>
  <w:style w:type="paragraph" w:customStyle="1" w:styleId="0E973B1F9E264770A29910C9E58757B1">
    <w:name w:val="0E973B1F9E264770A29910C9E58757B1"/>
  </w:style>
  <w:style w:type="paragraph" w:customStyle="1" w:styleId="6BF019E266F74839B56B367EA57D5444">
    <w:name w:val="6BF019E266F74839B56B367EA57D5444"/>
  </w:style>
  <w:style w:type="paragraph" w:customStyle="1" w:styleId="F8193D22A832450E8A861F1A1E2A2312">
    <w:name w:val="F8193D22A832450E8A861F1A1E2A2312"/>
  </w:style>
  <w:style w:type="paragraph" w:customStyle="1" w:styleId="F3B82D2E49054CA4A573E828555DF4B4">
    <w:name w:val="F3B82D2E49054CA4A573E828555DF4B4"/>
  </w:style>
  <w:style w:type="paragraph" w:customStyle="1" w:styleId="C8448EC1BBA54B64AAB486125E66AA54">
    <w:name w:val="C8448EC1BBA54B64AAB486125E66AA54"/>
  </w:style>
  <w:style w:type="paragraph" w:customStyle="1" w:styleId="924CDB8020D84A6D95395345B0F7C189">
    <w:name w:val="924CDB8020D84A6D95395345B0F7C189"/>
  </w:style>
  <w:style w:type="paragraph" w:customStyle="1" w:styleId="8AC599E0AD0C4C67BA6E8559535C9F4E">
    <w:name w:val="8AC599E0AD0C4C67BA6E8559535C9F4E"/>
  </w:style>
  <w:style w:type="paragraph" w:customStyle="1" w:styleId="D4515FAE8CE84F31A1724560B9780D81">
    <w:name w:val="D4515FAE8CE84F31A1724560B9780D81"/>
  </w:style>
  <w:style w:type="paragraph" w:customStyle="1" w:styleId="498F5F7A4FCE4EE4A52DAC9EB2A05C66">
    <w:name w:val="498F5F7A4FCE4EE4A52DAC9EB2A05C66"/>
  </w:style>
  <w:style w:type="paragraph" w:customStyle="1" w:styleId="AF7351EC9C624A15B9AD12F3D4CCFBE8">
    <w:name w:val="AF7351EC9C624A15B9AD12F3D4CCFBE8"/>
  </w:style>
  <w:style w:type="paragraph" w:customStyle="1" w:styleId="63B42C9E547842C6B9A5FC697D79B74B">
    <w:name w:val="63B42C9E547842C6B9A5FC697D79B74B"/>
  </w:style>
  <w:style w:type="paragraph" w:customStyle="1" w:styleId="148D9DE1376F41C3892B16C44B9F3A07">
    <w:name w:val="148D9DE1376F41C3892B16C44B9F3A07"/>
  </w:style>
  <w:style w:type="paragraph" w:customStyle="1" w:styleId="89234B9FEB8C4818A75F14F2537BD66F">
    <w:name w:val="89234B9FEB8C4818A75F14F2537BD66F"/>
  </w:style>
  <w:style w:type="paragraph" w:customStyle="1" w:styleId="973F515340D7454DB4D14EC3AEA605A9">
    <w:name w:val="973F515340D7454DB4D14EC3AEA605A9"/>
  </w:style>
  <w:style w:type="paragraph" w:customStyle="1" w:styleId="5A1A7A6152C44D35B24BCCCCBE8033FB">
    <w:name w:val="5A1A7A6152C44D35B24BCCCCBE8033FB"/>
  </w:style>
  <w:style w:type="paragraph" w:customStyle="1" w:styleId="5BDEE17B638248E2B5DDB4A36834AED8">
    <w:name w:val="5BDEE17B638248E2B5DDB4A36834AED8"/>
  </w:style>
  <w:style w:type="paragraph" w:customStyle="1" w:styleId="E8A26A967BC04B57AB274C9E3665C68F">
    <w:name w:val="E8A26A967BC04B57AB274C9E3665C68F"/>
  </w:style>
  <w:style w:type="paragraph" w:customStyle="1" w:styleId="164C5B9A82B34273BEAB5DB6CC2E0F81">
    <w:name w:val="164C5B9A82B34273BEAB5DB6CC2E0F81"/>
  </w:style>
  <w:style w:type="paragraph" w:customStyle="1" w:styleId="3058A75092A64DB39D0FC2E0FB1FD43E">
    <w:name w:val="3058A75092A64DB39D0FC2E0FB1FD43E"/>
  </w:style>
  <w:style w:type="paragraph" w:customStyle="1" w:styleId="8C34C2C50AF74A53A629A7012BCF1773">
    <w:name w:val="8C34C2C50AF74A53A629A7012BCF1773"/>
  </w:style>
  <w:style w:type="paragraph" w:customStyle="1" w:styleId="88C97D7A229B48B4AEFF949687D56695">
    <w:name w:val="88C97D7A229B48B4AEFF949687D56695"/>
  </w:style>
  <w:style w:type="paragraph" w:customStyle="1" w:styleId="82E19F1232964C939D8F7A42B96A98D2">
    <w:name w:val="82E19F1232964C939D8F7A42B96A98D2"/>
  </w:style>
  <w:style w:type="paragraph" w:customStyle="1" w:styleId="31DF7814C5FD45F4991F04F37218375D">
    <w:name w:val="31DF7814C5FD45F4991F04F37218375D"/>
  </w:style>
  <w:style w:type="paragraph" w:customStyle="1" w:styleId="7D90D32235434257AC0D5BB8D774738C">
    <w:name w:val="7D90D32235434257AC0D5BB8D774738C"/>
    <w:rsid w:val="0007620B"/>
  </w:style>
  <w:style w:type="paragraph" w:customStyle="1" w:styleId="05F115F83BD74CAD95EFB3F2F1811464">
    <w:name w:val="05F115F83BD74CAD95EFB3F2F1811464"/>
    <w:rsid w:val="0007620B"/>
  </w:style>
  <w:style w:type="paragraph" w:customStyle="1" w:styleId="8F10704614764D7EB924350D8FFAE3D9">
    <w:name w:val="8F10704614764D7EB924350D8FFAE3D9"/>
    <w:rsid w:val="0007620B"/>
  </w:style>
  <w:style w:type="paragraph" w:customStyle="1" w:styleId="FF1CF8A45E5C4393BAE1D468F5B785CA">
    <w:name w:val="FF1CF8A45E5C4393BAE1D468F5B785CA"/>
    <w:rsid w:val="0007620B"/>
  </w:style>
  <w:style w:type="paragraph" w:customStyle="1" w:styleId="0A95837F088D485BAF52182C3EE13B0D">
    <w:name w:val="0A95837F088D485BAF52182C3EE13B0D"/>
    <w:rsid w:val="0007620B"/>
  </w:style>
  <w:style w:type="paragraph" w:customStyle="1" w:styleId="A18C23ADE7534FC4AC44095009D0A322">
    <w:name w:val="A18C23ADE7534FC4AC44095009D0A322"/>
    <w:rsid w:val="0007620B"/>
  </w:style>
  <w:style w:type="paragraph" w:customStyle="1" w:styleId="999902B5A8B44CC9B7FCC59715013CD1">
    <w:name w:val="999902B5A8B44CC9B7FCC59715013CD1"/>
    <w:rsid w:val="0007620B"/>
  </w:style>
  <w:style w:type="paragraph" w:customStyle="1" w:styleId="5777AC1B773846C3BD04CAAA835C6791">
    <w:name w:val="5777AC1B773846C3BD04CAAA835C6791"/>
    <w:rsid w:val="0007620B"/>
  </w:style>
  <w:style w:type="paragraph" w:customStyle="1" w:styleId="30FF8F3891BA4D45B791D1E91183A316">
    <w:name w:val="30FF8F3891BA4D45B791D1E91183A316"/>
    <w:rsid w:val="0007620B"/>
  </w:style>
  <w:style w:type="paragraph" w:customStyle="1" w:styleId="18C9225A885746D6975EB509EF4D21C8">
    <w:name w:val="18C9225A885746D6975EB509EF4D21C8"/>
    <w:rsid w:val="0007620B"/>
  </w:style>
  <w:style w:type="paragraph" w:customStyle="1" w:styleId="3F55060DB4984221B5683306D939BA9D">
    <w:name w:val="3F55060DB4984221B5683306D939BA9D"/>
    <w:rsid w:val="0007620B"/>
  </w:style>
  <w:style w:type="paragraph" w:customStyle="1" w:styleId="527EFA6317984A6EBF48E18062500CCA">
    <w:name w:val="527EFA6317984A6EBF48E18062500CCA"/>
    <w:rsid w:val="0007620B"/>
  </w:style>
  <w:style w:type="paragraph" w:customStyle="1" w:styleId="416B043C74CE49FDABD505F010905A82">
    <w:name w:val="416B043C74CE49FDABD505F010905A82"/>
    <w:rsid w:val="0007620B"/>
  </w:style>
  <w:style w:type="paragraph" w:customStyle="1" w:styleId="07CFDD31B1F74DC3BF43093473F8EC1E">
    <w:name w:val="07CFDD31B1F74DC3BF43093473F8EC1E"/>
    <w:rsid w:val="0007620B"/>
  </w:style>
  <w:style w:type="paragraph" w:customStyle="1" w:styleId="E39BC4045C96412EA1E4484385F09644">
    <w:name w:val="E39BC4045C96412EA1E4484385F09644"/>
    <w:rsid w:val="0007620B"/>
  </w:style>
  <w:style w:type="paragraph" w:customStyle="1" w:styleId="C87C45EAB90E46E09B3C3141E631EFF3">
    <w:name w:val="C87C45EAB90E46E09B3C3141E631EFF3"/>
    <w:rsid w:val="0007620B"/>
  </w:style>
  <w:style w:type="paragraph" w:customStyle="1" w:styleId="3CD4D8A571D9493B86B23D4263365E68">
    <w:name w:val="3CD4D8A571D9493B86B23D4263365E68"/>
    <w:rsid w:val="0007620B"/>
  </w:style>
  <w:style w:type="paragraph" w:customStyle="1" w:styleId="6A9AC9819E014D039707820798048FDA">
    <w:name w:val="6A9AC9819E014D039707820798048FDA"/>
    <w:rsid w:val="0007620B"/>
  </w:style>
  <w:style w:type="paragraph" w:customStyle="1" w:styleId="C2DCED58703645CCA47B660445588F4E">
    <w:name w:val="C2DCED58703645CCA47B660445588F4E"/>
    <w:rsid w:val="0007620B"/>
  </w:style>
  <w:style w:type="paragraph" w:customStyle="1" w:styleId="05CDF650169C49978650B7CB560C4236">
    <w:name w:val="05CDF650169C49978650B7CB560C4236"/>
    <w:rsid w:val="0007620B"/>
  </w:style>
  <w:style w:type="paragraph" w:customStyle="1" w:styleId="CC492AE3951141538C94A0C777D850E0">
    <w:name w:val="CC492AE3951141538C94A0C777D850E0"/>
    <w:rsid w:val="0007620B"/>
  </w:style>
  <w:style w:type="paragraph" w:customStyle="1" w:styleId="70EDEB30623B4D69B93099EAE914393B">
    <w:name w:val="70EDEB30623B4D69B93099EAE914393B"/>
    <w:rsid w:val="0007620B"/>
  </w:style>
  <w:style w:type="paragraph" w:customStyle="1" w:styleId="98AE63ABC70F4C1795BE34AE9C64F91C">
    <w:name w:val="98AE63ABC70F4C1795BE34AE9C64F91C"/>
    <w:rsid w:val="0007620B"/>
  </w:style>
  <w:style w:type="paragraph" w:customStyle="1" w:styleId="97D2685D934448489FA445D1DD44623E">
    <w:name w:val="97D2685D934448489FA445D1DD44623E"/>
    <w:rsid w:val="0007620B"/>
  </w:style>
  <w:style w:type="paragraph" w:customStyle="1" w:styleId="62AD44DCA762434F97B1DA5659A5F33E">
    <w:name w:val="62AD44DCA762434F97B1DA5659A5F33E"/>
    <w:rsid w:val="0007620B"/>
  </w:style>
  <w:style w:type="paragraph" w:customStyle="1" w:styleId="1C16366EA31B40688CE5AAFDD91F3A9D">
    <w:name w:val="1C16366EA31B40688CE5AAFDD91F3A9D"/>
    <w:rsid w:val="0007620B"/>
  </w:style>
  <w:style w:type="paragraph" w:customStyle="1" w:styleId="0DBDEC6EBD4A4E08B0198496BEC040A9">
    <w:name w:val="0DBDEC6EBD4A4E08B0198496BEC040A9"/>
    <w:rsid w:val="0007620B"/>
  </w:style>
  <w:style w:type="paragraph" w:customStyle="1" w:styleId="2A9C2F92C6174FC987FDA09FE6D9429E">
    <w:name w:val="2A9C2F92C6174FC987FDA09FE6D9429E"/>
    <w:rsid w:val="0007620B"/>
  </w:style>
  <w:style w:type="paragraph" w:customStyle="1" w:styleId="69F780BC31754244B7733DAD2018F47E">
    <w:name w:val="69F780BC31754244B7733DAD2018F47E"/>
    <w:rsid w:val="0007620B"/>
  </w:style>
  <w:style w:type="paragraph" w:customStyle="1" w:styleId="2711087A37834A16BCC58F297B7A697D">
    <w:name w:val="2711087A37834A16BCC58F297B7A697D"/>
    <w:rsid w:val="0007620B"/>
  </w:style>
  <w:style w:type="paragraph" w:customStyle="1" w:styleId="C87ECE19D31042FB82FFCAD8EC5AB228">
    <w:name w:val="C87ECE19D31042FB82FFCAD8EC5AB228"/>
    <w:rsid w:val="0007620B"/>
  </w:style>
  <w:style w:type="paragraph" w:customStyle="1" w:styleId="CC916E50F4EE4EF989B0B10259750EC8">
    <w:name w:val="CC916E50F4EE4EF989B0B10259750EC8"/>
    <w:rsid w:val="0007620B"/>
  </w:style>
  <w:style w:type="paragraph" w:customStyle="1" w:styleId="AF564BD0FC6D4D3EABBC22F05C9A1E7A">
    <w:name w:val="AF564BD0FC6D4D3EABBC22F05C9A1E7A"/>
    <w:rsid w:val="0007620B"/>
  </w:style>
  <w:style w:type="paragraph" w:customStyle="1" w:styleId="944866EFB81C43188733E502518D3C5D">
    <w:name w:val="944866EFB81C43188733E502518D3C5D"/>
    <w:rsid w:val="0007620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d Invo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BF1E00"/>
      </a:accent1>
      <a:accent2>
        <a:srgbClr val="E6A17E"/>
      </a:accent2>
      <a:accent3>
        <a:srgbClr val="F5DEB9"/>
      </a:accent3>
      <a:accent4>
        <a:srgbClr val="B77D5B"/>
      </a:accent4>
      <a:accent5>
        <a:srgbClr val="DC6400"/>
      </a:accent5>
      <a:accent6>
        <a:srgbClr val="742E14"/>
      </a:accent6>
      <a:hlink>
        <a:srgbClr val="0563C1"/>
      </a:hlink>
      <a:folHlink>
        <a:srgbClr val="954F72"/>
      </a:folHlink>
    </a:clrScheme>
    <a:fontScheme name="Custom 91">
      <a:majorFont>
        <a:latin typeface="Agency FB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B8B18DF-AF6D-4733-ADC3-1A359FC5088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E837FAA-7F48-4B26-9FA1-452A5FFF62E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F92B5545-C6DB-4085-9421-CD6312983A2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134E7FB-4F26-4AD3-9776-A74D9B39B0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{15793C49-51A7-4B98-8976-77FFD4AE078A}tf16402488_win32</Template>
  <TotalTime>45</TotalTime>
  <Pages>2</Pages>
  <Words>521</Words>
  <Characters>3348</Characters>
  <Application>Microsoft Office Word</Application>
  <DocSecurity>0</DocSecurity>
  <Lines>176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Fahad Sheikh</dc:creator>
  <cp:keywords/>
  <dc:description/>
  <cp:lastModifiedBy>Fahad Sheikh</cp:lastModifiedBy>
  <cp:revision>1</cp:revision>
  <dcterms:created xsi:type="dcterms:W3CDTF">2025-12-04T05:25:00Z</dcterms:created>
  <dcterms:modified xsi:type="dcterms:W3CDTF">2025-12-04T06:10:00Z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